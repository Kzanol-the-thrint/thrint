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13039519"/>
        <w:docPartObj>
          <w:docPartGallery w:val="Cover Pages"/>
          <w:docPartUnique/>
        </w:docPartObj>
      </w:sdtPr>
      <w:sdtEndPr/>
      <w:sdtContent>
        <w:p w14:paraId="68F59AAF" w14:textId="77777777" w:rsidR="001B2F14" w:rsidRDefault="001B2F1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D5A9FE" wp14:editId="47E7491E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C3E5A37" w14:textId="54689FAB" w:rsidR="001B2F14" w:rsidRPr="0045517C" w:rsidRDefault="000C085E" w:rsidP="005B450F">
                                    <w:pPr>
                                      <w:pStyle w:val="Title"/>
                                      <w:jc w:val="right"/>
                                    </w:pPr>
                                    <w:r>
                                      <w:t>The Dystopian Reality of a Manu-Smriti-Based Hindu Theocracy</w:t>
                                    </w:r>
                                  </w:p>
                                </w:sdtContent>
                              </w:sdt>
                              <w:p w14:paraId="2F17E266" w14:textId="77777777" w:rsidR="001B2F14" w:rsidRPr="0045517C" w:rsidRDefault="001B2F14">
                                <w:pPr>
                                  <w:spacing w:before="240"/>
                                  <w:ind w:left="720"/>
                                  <w:jc w:val="right"/>
                                </w:pPr>
                              </w:p>
                              <w:sdt>
                                <w:sdtPr>
                                  <w:rPr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255249E" w14:textId="77777777" w:rsidR="001B2F14" w:rsidRDefault="005147BF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45517C">
                                      <w:rPr>
                                        <w:sz w:val="21"/>
                                        <w:szCs w:val="21"/>
                                      </w:rPr>
                                      <w:t>ABSTRACT</w:t>
                                    </w:r>
                                  </w:p>
                                </w:sdtContent>
                              </w:sdt>
                              <w:p w14:paraId="576A98C4" w14:textId="77777777" w:rsidR="004F5D9A" w:rsidRPr="005B450F" w:rsidRDefault="00CD2160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rStyle w:val="SubtleReference"/>
                                  </w:rPr>
                                </w:pPr>
                                <w:r>
                                  <w:rPr>
                                    <w:rStyle w:val="SubtleReference"/>
                                  </w:rPr>
                                  <w:t>Cloud Nine Consulting</w:t>
                                </w:r>
                              </w:p>
                              <w:p w14:paraId="2F73691A" w14:textId="77777777" w:rsidR="004F5D9A" w:rsidRPr="005B450F" w:rsidRDefault="004F5D9A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rStyle w:val="SubtleReference"/>
                                  </w:rPr>
                                </w:pPr>
                                <w:r w:rsidRPr="005B450F">
                                  <w:rPr>
                                    <w:rStyle w:val="SubtleReference"/>
                                  </w:rPr>
                                  <w:t>Monday, 17 February 2025</w:t>
                                </w: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8D5A9FE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ddd [3204]" stroked="f">
                    <v:textbox inset="21.6pt,1in,21.6pt">
                      <w:txbxContent>
                        <w:sdt>
                          <w:sdt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6C3E5A37" w14:textId="54689FAB" w:rsidR="001B2F14" w:rsidRPr="0045517C" w:rsidRDefault="000C085E" w:rsidP="005B450F">
                              <w:pPr>
                                <w:pStyle w:val="Title"/>
                                <w:jc w:val="right"/>
                              </w:pPr>
                              <w:r>
                                <w:t>The Dystopian Reality of a Manu-Smriti-Based Hindu Theocracy</w:t>
                              </w:r>
                            </w:p>
                          </w:sdtContent>
                        </w:sdt>
                        <w:p w14:paraId="2F17E266" w14:textId="77777777" w:rsidR="001B2F14" w:rsidRPr="0045517C" w:rsidRDefault="001B2F14">
                          <w:pPr>
                            <w:spacing w:before="240"/>
                            <w:ind w:left="720"/>
                            <w:jc w:val="right"/>
                          </w:pPr>
                        </w:p>
                        <w:sdt>
                          <w:sdtPr>
                            <w:rPr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255249E" w14:textId="77777777" w:rsidR="001B2F14" w:rsidRDefault="005147BF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45517C">
                                <w:rPr>
                                  <w:sz w:val="21"/>
                                  <w:szCs w:val="21"/>
                                </w:rPr>
                                <w:t>ABSTRACT</w:t>
                              </w:r>
                            </w:p>
                          </w:sdtContent>
                        </w:sdt>
                        <w:p w14:paraId="576A98C4" w14:textId="77777777" w:rsidR="004F5D9A" w:rsidRPr="005B450F" w:rsidRDefault="00CD2160">
                          <w:pPr>
                            <w:spacing w:before="240"/>
                            <w:ind w:left="1008"/>
                            <w:jc w:val="right"/>
                            <w:rPr>
                              <w:rStyle w:val="SubtleReference"/>
                            </w:rPr>
                          </w:pPr>
                          <w:r>
                            <w:rPr>
                              <w:rStyle w:val="SubtleReference"/>
                            </w:rPr>
                            <w:t>Cloud Nine Consulting</w:t>
                          </w:r>
                        </w:p>
                        <w:p w14:paraId="2F73691A" w14:textId="77777777" w:rsidR="004F5D9A" w:rsidRPr="005B450F" w:rsidRDefault="004F5D9A">
                          <w:pPr>
                            <w:spacing w:before="240"/>
                            <w:ind w:left="1008"/>
                            <w:jc w:val="right"/>
                            <w:rPr>
                              <w:rStyle w:val="SubtleReference"/>
                            </w:rPr>
                          </w:pPr>
                          <w:r w:rsidRPr="005B450F">
                            <w:rPr>
                              <w:rStyle w:val="SubtleReference"/>
                            </w:rPr>
                            <w:t>Monday, 17 February 2025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EECE78E" wp14:editId="317BFC64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auto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6FA951A" w14:textId="77777777" w:rsidR="001B2F14" w:rsidRPr="00CD2160" w:rsidRDefault="005B450F" w:rsidP="00362CEB">
                                    <w:pPr>
                                      <w:pStyle w:val="Subtitle"/>
                                      <w:rPr>
                                        <w:color w:val="auto"/>
                                      </w:rPr>
                                    </w:pPr>
                                    <w:r w:rsidRPr="00CD2160">
                                      <w:rPr>
                                        <w:color w:val="auto"/>
                                      </w:rPr>
                                      <w:t>SUBTITLE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EECE78E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black [3215]" stroked="f" strokeweight="1pt">
                    <v:textbox inset="14.4pt,,14.4pt">
                      <w:txbxContent>
                        <w:sdt>
                          <w:sdtPr>
                            <w:rPr>
                              <w:color w:val="auto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36FA951A" w14:textId="77777777" w:rsidR="001B2F14" w:rsidRPr="00CD2160" w:rsidRDefault="005B450F" w:rsidP="00362CEB">
                              <w:pPr>
                                <w:pStyle w:val="Subtitle"/>
                                <w:rPr>
                                  <w:color w:val="auto"/>
                                </w:rPr>
                              </w:pPr>
                              <w:r w:rsidRPr="00CD2160">
                                <w:rPr>
                                  <w:color w:val="auto"/>
                                </w:rPr>
                                <w:t>SUBTITLE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13C28C8" w14:textId="77777777" w:rsidR="001B2F14" w:rsidRDefault="001B2F14"/>
        <w:p w14:paraId="6BF54823" w14:textId="77777777" w:rsidR="001B2F14" w:rsidRDefault="001B2F14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134962800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BDD4B7E" w14:textId="77777777" w:rsidR="00225B8B" w:rsidRDefault="00225B8B" w:rsidP="005147BF">
          <w:pPr>
            <w:pStyle w:val="TOCHeading"/>
            <w:numPr>
              <w:ilvl w:val="0"/>
              <w:numId w:val="0"/>
            </w:numPr>
            <w:ind w:left="432"/>
          </w:pPr>
          <w:r>
            <w:t>Content</w:t>
          </w:r>
        </w:p>
        <w:p w14:paraId="33A60674" w14:textId="77777777" w:rsidR="001B2F14" w:rsidRDefault="004F71EF" w:rsidP="00C76E2C">
          <w:pPr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03525647" w14:textId="77777777" w:rsidR="001B2F14" w:rsidRDefault="001B2F14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474376EA" w14:textId="61D6C4EE" w:rsidR="007C361D" w:rsidRPr="007C361D" w:rsidRDefault="007C361D" w:rsidP="007C361D">
      <w:r w:rsidRPr="007C361D">
        <w:rPr>
          <w:b/>
          <w:bCs/>
        </w:rPr>
        <w:t xml:space="preserve">The Dystopian Reality of a </w:t>
      </w:r>
      <w:r w:rsidRPr="007C361D">
        <w:rPr>
          <w:b/>
          <w:bCs/>
        </w:rPr>
        <w:t>Manu</w:t>
      </w:r>
      <w:r>
        <w:rPr>
          <w:b/>
          <w:bCs/>
        </w:rPr>
        <w:t>-</w:t>
      </w:r>
      <w:r w:rsidRPr="007C361D">
        <w:rPr>
          <w:b/>
          <w:bCs/>
        </w:rPr>
        <w:t>Smriti</w:t>
      </w:r>
      <w:r w:rsidRPr="007C361D">
        <w:rPr>
          <w:b/>
          <w:bCs/>
        </w:rPr>
        <w:t>-Based Hindu Theocracy</w:t>
      </w:r>
    </w:p>
    <w:p w14:paraId="0235D883" w14:textId="77777777" w:rsidR="007C361D" w:rsidRPr="007C361D" w:rsidRDefault="007C361D" w:rsidP="00513AC5">
      <w:pPr>
        <w:numPr>
          <w:ilvl w:val="0"/>
          <w:numId w:val="1"/>
        </w:numPr>
        <w:tabs>
          <w:tab w:val="num" w:pos="360"/>
        </w:tabs>
        <w:rPr>
          <w:b/>
          <w:bCs/>
        </w:rPr>
      </w:pPr>
      <w:r w:rsidRPr="007C361D">
        <w:rPr>
          <w:b/>
          <w:bCs/>
        </w:rPr>
        <w:t>1. Introduction</w:t>
      </w:r>
    </w:p>
    <w:p w14:paraId="66BFC379" w14:textId="77777777" w:rsidR="007C361D" w:rsidRPr="007C361D" w:rsidRDefault="007C361D" w:rsidP="007C361D">
      <w:r w:rsidRPr="007C361D">
        <w:t xml:space="preserve">The idea of a </w:t>
      </w:r>
      <w:r w:rsidRPr="007C361D">
        <w:rPr>
          <w:b/>
          <w:bCs/>
        </w:rPr>
        <w:t>Hindu Theocratic State</w:t>
      </w:r>
      <w:r w:rsidRPr="007C361D">
        <w:t xml:space="preserve"> governed by </w:t>
      </w:r>
      <w:proofErr w:type="spellStart"/>
      <w:r w:rsidRPr="007C361D">
        <w:rPr>
          <w:b/>
          <w:bCs/>
        </w:rPr>
        <w:t>Manusmriti</w:t>
      </w:r>
      <w:proofErr w:type="spellEnd"/>
      <w:r w:rsidRPr="007C361D">
        <w:t xml:space="preserve"> has been promoted by </w:t>
      </w:r>
      <w:r w:rsidRPr="007C361D">
        <w:rPr>
          <w:b/>
          <w:bCs/>
        </w:rPr>
        <w:t>Hindu Brahminical supremacists</w:t>
      </w:r>
      <w:r w:rsidRPr="007C361D">
        <w:t xml:space="preserve">, who claim it would restore India's "ancient glory." However, such a state would be no different from </w:t>
      </w:r>
      <w:r w:rsidRPr="007C361D">
        <w:rPr>
          <w:b/>
          <w:bCs/>
        </w:rPr>
        <w:t>Wahhabi Islamic theocracies, Taliban-controlled Afghanistan, or Nazi Germany.</w:t>
      </w:r>
    </w:p>
    <w:p w14:paraId="65BAE767" w14:textId="77777777" w:rsidR="007C361D" w:rsidRPr="007C361D" w:rsidRDefault="007C361D" w:rsidP="007C361D">
      <w:r w:rsidRPr="007C361D">
        <w:t xml:space="preserve">If </w:t>
      </w:r>
      <w:proofErr w:type="spellStart"/>
      <w:r w:rsidRPr="007C361D">
        <w:rPr>
          <w:b/>
          <w:bCs/>
        </w:rPr>
        <w:t>Manusmriti</w:t>
      </w:r>
      <w:proofErr w:type="spellEnd"/>
      <w:r w:rsidRPr="007C361D">
        <w:rPr>
          <w:b/>
          <w:bCs/>
        </w:rPr>
        <w:t xml:space="preserve"> were enforced</w:t>
      </w:r>
      <w:r w:rsidRPr="007C361D">
        <w:t xml:space="preserve">, India would become a </w:t>
      </w:r>
      <w:r w:rsidRPr="007C361D">
        <w:rPr>
          <w:b/>
          <w:bCs/>
        </w:rPr>
        <w:t xml:space="preserve">rigid </w:t>
      </w:r>
      <w:proofErr w:type="spellStart"/>
      <w:r w:rsidRPr="007C361D">
        <w:rPr>
          <w:b/>
          <w:bCs/>
        </w:rPr>
        <w:t>casteist</w:t>
      </w:r>
      <w:proofErr w:type="spellEnd"/>
      <w:r w:rsidRPr="007C361D">
        <w:rPr>
          <w:b/>
          <w:bCs/>
        </w:rPr>
        <w:t>, patriarchal, and oppressive society</w:t>
      </w:r>
      <w:r w:rsidRPr="007C361D">
        <w:t xml:space="preserve">—resembling </w:t>
      </w:r>
      <w:r w:rsidRPr="007C361D">
        <w:rPr>
          <w:b/>
          <w:bCs/>
        </w:rPr>
        <w:t>ISIS-run Syria, Nazi concentration camps, and medieval religious dictatorships.</w:t>
      </w:r>
    </w:p>
    <w:p w14:paraId="4E4C4138" w14:textId="77777777" w:rsidR="007C361D" w:rsidRPr="007C361D" w:rsidRDefault="007C361D" w:rsidP="007C361D">
      <w:r w:rsidRPr="007C361D">
        <w:pict w14:anchorId="18854D21">
          <v:rect id="_x0000_i1055" style="width:0;height:1.5pt" o:hralign="center" o:hrstd="t" o:hr="t" fillcolor="#a0a0a0" stroked="f"/>
        </w:pict>
      </w:r>
    </w:p>
    <w:p w14:paraId="5E6EE346" w14:textId="77777777" w:rsidR="007C361D" w:rsidRPr="007C361D" w:rsidRDefault="007C361D" w:rsidP="00513AC5">
      <w:pPr>
        <w:numPr>
          <w:ilvl w:val="0"/>
          <w:numId w:val="1"/>
        </w:numPr>
        <w:tabs>
          <w:tab w:val="num" w:pos="360"/>
        </w:tabs>
        <w:rPr>
          <w:b/>
          <w:bCs/>
        </w:rPr>
      </w:pPr>
      <w:r w:rsidRPr="007C361D">
        <w:rPr>
          <w:b/>
          <w:bCs/>
        </w:rPr>
        <w:t>2. Parallels Between Hindu Brahminical Supremacy &amp; Wahhabi Extremism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769"/>
        <w:gridCol w:w="3312"/>
      </w:tblGrid>
      <w:tr w:rsidR="007C361D" w:rsidRPr="007C361D" w14:paraId="044004ED" w14:textId="77777777" w:rsidTr="007C3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1DDC7" w14:textId="77777777" w:rsidR="007C361D" w:rsidRPr="007C361D" w:rsidRDefault="007C361D" w:rsidP="007C361D">
            <w:pPr>
              <w:rPr>
                <w:b/>
                <w:bCs/>
              </w:rPr>
            </w:pPr>
            <w:r w:rsidRPr="007C361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B7603F8" w14:textId="77777777" w:rsidR="007C361D" w:rsidRPr="007C361D" w:rsidRDefault="007C361D" w:rsidP="007C361D">
            <w:pPr>
              <w:rPr>
                <w:b/>
                <w:bCs/>
              </w:rPr>
            </w:pPr>
            <w:r w:rsidRPr="007C361D">
              <w:rPr>
                <w:b/>
                <w:bCs/>
              </w:rPr>
              <w:t>Hindu Brahminical Supremacy (</w:t>
            </w:r>
            <w:proofErr w:type="spellStart"/>
            <w:r w:rsidRPr="007C361D">
              <w:rPr>
                <w:b/>
                <w:bCs/>
              </w:rPr>
              <w:t>Manusmriti</w:t>
            </w:r>
            <w:proofErr w:type="spellEnd"/>
            <w:r w:rsidRPr="007C361D">
              <w:rPr>
                <w:b/>
                <w:bCs/>
              </w:rPr>
              <w:t>-Based State)</w:t>
            </w:r>
          </w:p>
        </w:tc>
        <w:tc>
          <w:tcPr>
            <w:tcW w:w="0" w:type="auto"/>
            <w:vAlign w:val="center"/>
            <w:hideMark/>
          </w:tcPr>
          <w:p w14:paraId="0983116C" w14:textId="77777777" w:rsidR="007C361D" w:rsidRPr="007C361D" w:rsidRDefault="007C361D" w:rsidP="007C361D">
            <w:pPr>
              <w:rPr>
                <w:b/>
                <w:bCs/>
              </w:rPr>
            </w:pPr>
            <w:r w:rsidRPr="007C361D">
              <w:rPr>
                <w:b/>
                <w:bCs/>
              </w:rPr>
              <w:t>Wahhabi Islamic Extremism (Sharia-Based State)</w:t>
            </w:r>
          </w:p>
        </w:tc>
      </w:tr>
      <w:tr w:rsidR="007C361D" w:rsidRPr="007C361D" w14:paraId="063A3727" w14:textId="77777777" w:rsidTr="007C3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9D6A" w14:textId="77777777" w:rsidR="007C361D" w:rsidRPr="007C361D" w:rsidRDefault="007C361D" w:rsidP="007C361D">
            <w:r w:rsidRPr="007C361D">
              <w:rPr>
                <w:b/>
                <w:bCs/>
              </w:rPr>
              <w:t>Social Hierarchy</w:t>
            </w:r>
          </w:p>
        </w:tc>
        <w:tc>
          <w:tcPr>
            <w:tcW w:w="0" w:type="auto"/>
            <w:vAlign w:val="center"/>
            <w:hideMark/>
          </w:tcPr>
          <w:p w14:paraId="36E8B085" w14:textId="77777777" w:rsidR="007C361D" w:rsidRPr="007C361D" w:rsidRDefault="007C361D" w:rsidP="007C361D">
            <w:r w:rsidRPr="007C361D">
              <w:t>Caste-based supremacy (Brahmins on top, Shudras/Dalits oppressed)</w:t>
            </w:r>
          </w:p>
        </w:tc>
        <w:tc>
          <w:tcPr>
            <w:tcW w:w="0" w:type="auto"/>
            <w:vAlign w:val="center"/>
            <w:hideMark/>
          </w:tcPr>
          <w:p w14:paraId="17C89CF6" w14:textId="77777777" w:rsidR="007C361D" w:rsidRPr="007C361D" w:rsidRDefault="007C361D" w:rsidP="007C361D">
            <w:r w:rsidRPr="007C361D">
              <w:t>Clergy-based rule (Ulama control, non-Muslims persecuted)</w:t>
            </w:r>
          </w:p>
        </w:tc>
      </w:tr>
      <w:tr w:rsidR="007C361D" w:rsidRPr="007C361D" w14:paraId="739B0A00" w14:textId="77777777" w:rsidTr="007C3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85F9" w14:textId="77777777" w:rsidR="007C361D" w:rsidRPr="007C361D" w:rsidRDefault="007C361D" w:rsidP="007C361D">
            <w:r w:rsidRPr="007C361D">
              <w:rPr>
                <w:b/>
                <w:bCs/>
              </w:rPr>
              <w:t>Gender Oppression</w:t>
            </w:r>
          </w:p>
        </w:tc>
        <w:tc>
          <w:tcPr>
            <w:tcW w:w="0" w:type="auto"/>
            <w:vAlign w:val="center"/>
            <w:hideMark/>
          </w:tcPr>
          <w:p w14:paraId="18BA5AC8" w14:textId="77777777" w:rsidR="007C361D" w:rsidRPr="007C361D" w:rsidRDefault="007C361D" w:rsidP="007C361D">
            <w:r w:rsidRPr="007C361D">
              <w:t>Women are subjugated, treated as property, no independence</w:t>
            </w:r>
          </w:p>
        </w:tc>
        <w:tc>
          <w:tcPr>
            <w:tcW w:w="0" w:type="auto"/>
            <w:vAlign w:val="center"/>
            <w:hideMark/>
          </w:tcPr>
          <w:p w14:paraId="40395C69" w14:textId="77777777" w:rsidR="007C361D" w:rsidRPr="007C361D" w:rsidRDefault="007C361D" w:rsidP="007C361D">
            <w:r w:rsidRPr="007C361D">
              <w:t>Women are covered, controlled, and denied freedom</w:t>
            </w:r>
          </w:p>
        </w:tc>
      </w:tr>
      <w:tr w:rsidR="007C361D" w:rsidRPr="007C361D" w14:paraId="70ADBFCE" w14:textId="77777777" w:rsidTr="007C3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8462" w14:textId="77777777" w:rsidR="007C361D" w:rsidRPr="007C361D" w:rsidRDefault="007C361D" w:rsidP="007C361D">
            <w:r w:rsidRPr="007C361D">
              <w:rPr>
                <w:b/>
                <w:bCs/>
              </w:rPr>
              <w:t>Religious Intolerance</w:t>
            </w:r>
          </w:p>
        </w:tc>
        <w:tc>
          <w:tcPr>
            <w:tcW w:w="0" w:type="auto"/>
            <w:vAlign w:val="center"/>
            <w:hideMark/>
          </w:tcPr>
          <w:p w14:paraId="09726A1D" w14:textId="77777777" w:rsidR="007C361D" w:rsidRPr="007C361D" w:rsidRDefault="007C361D" w:rsidP="007C361D">
            <w:r w:rsidRPr="007C361D">
              <w:t>Dalits, Buddhists, Jains, and tribals treated as second-class citizens</w:t>
            </w:r>
          </w:p>
        </w:tc>
        <w:tc>
          <w:tcPr>
            <w:tcW w:w="0" w:type="auto"/>
            <w:vAlign w:val="center"/>
            <w:hideMark/>
          </w:tcPr>
          <w:p w14:paraId="055D8B18" w14:textId="77777777" w:rsidR="007C361D" w:rsidRPr="007C361D" w:rsidRDefault="007C361D" w:rsidP="007C361D">
            <w:r w:rsidRPr="007C361D">
              <w:t>Shias, Sufis, Christians, Jews, and atheists persecuted</w:t>
            </w:r>
          </w:p>
        </w:tc>
      </w:tr>
      <w:tr w:rsidR="007C361D" w:rsidRPr="007C361D" w14:paraId="27454437" w14:textId="77777777" w:rsidTr="007C3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227E" w14:textId="77777777" w:rsidR="007C361D" w:rsidRPr="007C361D" w:rsidRDefault="007C361D" w:rsidP="007C361D">
            <w:r w:rsidRPr="007C361D">
              <w:rPr>
                <w:b/>
                <w:bCs/>
              </w:rPr>
              <w:t>Legal System</w:t>
            </w:r>
          </w:p>
        </w:tc>
        <w:tc>
          <w:tcPr>
            <w:tcW w:w="0" w:type="auto"/>
            <w:vAlign w:val="center"/>
            <w:hideMark/>
          </w:tcPr>
          <w:p w14:paraId="37CC21E7" w14:textId="77777777" w:rsidR="007C361D" w:rsidRPr="007C361D" w:rsidRDefault="007C361D" w:rsidP="007C361D">
            <w:r w:rsidRPr="007C361D">
              <w:t xml:space="preserve">Based on </w:t>
            </w:r>
            <w:proofErr w:type="spellStart"/>
            <w:r w:rsidRPr="007C361D">
              <w:rPr>
                <w:b/>
                <w:bCs/>
              </w:rPr>
              <w:t>Manusmriti’s</w:t>
            </w:r>
            <w:proofErr w:type="spellEnd"/>
            <w:r w:rsidRPr="007C361D">
              <w:rPr>
                <w:b/>
                <w:bCs/>
              </w:rPr>
              <w:t xml:space="preserve"> caste laws</w:t>
            </w:r>
          </w:p>
        </w:tc>
        <w:tc>
          <w:tcPr>
            <w:tcW w:w="0" w:type="auto"/>
            <w:vAlign w:val="center"/>
            <w:hideMark/>
          </w:tcPr>
          <w:p w14:paraId="2D3D6480" w14:textId="77777777" w:rsidR="007C361D" w:rsidRPr="007C361D" w:rsidRDefault="007C361D" w:rsidP="007C361D">
            <w:r w:rsidRPr="007C361D">
              <w:t xml:space="preserve">Based on </w:t>
            </w:r>
            <w:r w:rsidRPr="007C361D">
              <w:rPr>
                <w:b/>
                <w:bCs/>
              </w:rPr>
              <w:t>Sharia’s medieval punishments</w:t>
            </w:r>
          </w:p>
        </w:tc>
      </w:tr>
      <w:tr w:rsidR="007C361D" w:rsidRPr="007C361D" w14:paraId="202CCDE9" w14:textId="77777777" w:rsidTr="007C3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B0EC" w14:textId="77777777" w:rsidR="007C361D" w:rsidRPr="007C361D" w:rsidRDefault="007C361D" w:rsidP="007C361D">
            <w:r w:rsidRPr="007C361D">
              <w:rPr>
                <w:b/>
                <w:bCs/>
              </w:rPr>
              <w:t>Blasphemy &amp; Punishment</w:t>
            </w:r>
          </w:p>
        </w:tc>
        <w:tc>
          <w:tcPr>
            <w:tcW w:w="0" w:type="auto"/>
            <w:vAlign w:val="center"/>
            <w:hideMark/>
          </w:tcPr>
          <w:p w14:paraId="43CE1764" w14:textId="77777777" w:rsidR="007C361D" w:rsidRPr="007C361D" w:rsidRDefault="007C361D" w:rsidP="007C361D">
            <w:r w:rsidRPr="007C361D">
              <w:t>Speaking against caste system = death/exile</w:t>
            </w:r>
          </w:p>
        </w:tc>
        <w:tc>
          <w:tcPr>
            <w:tcW w:w="0" w:type="auto"/>
            <w:vAlign w:val="center"/>
            <w:hideMark/>
          </w:tcPr>
          <w:p w14:paraId="54642002" w14:textId="77777777" w:rsidR="007C361D" w:rsidRPr="007C361D" w:rsidRDefault="007C361D" w:rsidP="007C361D">
            <w:r w:rsidRPr="007C361D">
              <w:t>Apostasy, criticism of Islam = death/exile</w:t>
            </w:r>
          </w:p>
        </w:tc>
      </w:tr>
      <w:tr w:rsidR="007C361D" w:rsidRPr="007C361D" w14:paraId="24FC141C" w14:textId="77777777" w:rsidTr="007C3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2DAC" w14:textId="77777777" w:rsidR="007C361D" w:rsidRPr="007C361D" w:rsidRDefault="007C361D" w:rsidP="007C361D">
            <w:r w:rsidRPr="007C361D">
              <w:rPr>
                <w:b/>
                <w:bCs/>
              </w:rPr>
              <w:t>Economic Control</w:t>
            </w:r>
          </w:p>
        </w:tc>
        <w:tc>
          <w:tcPr>
            <w:tcW w:w="0" w:type="auto"/>
            <w:vAlign w:val="center"/>
            <w:hideMark/>
          </w:tcPr>
          <w:p w14:paraId="59B90B01" w14:textId="77777777" w:rsidR="007C361D" w:rsidRPr="007C361D" w:rsidRDefault="007C361D" w:rsidP="007C361D">
            <w:r w:rsidRPr="007C361D">
              <w:t xml:space="preserve">Lower castes forced into </w:t>
            </w:r>
            <w:proofErr w:type="spellStart"/>
            <w:r w:rsidRPr="007C361D">
              <w:t>labor</w:t>
            </w:r>
            <w:proofErr w:type="spellEnd"/>
            <w:r w:rsidRPr="007C361D">
              <w:t>; wealth controlled by elites</w:t>
            </w:r>
          </w:p>
        </w:tc>
        <w:tc>
          <w:tcPr>
            <w:tcW w:w="0" w:type="auto"/>
            <w:vAlign w:val="center"/>
            <w:hideMark/>
          </w:tcPr>
          <w:p w14:paraId="2AE81861" w14:textId="77777777" w:rsidR="007C361D" w:rsidRPr="007C361D" w:rsidRDefault="007C361D" w:rsidP="007C361D">
            <w:r w:rsidRPr="007C361D">
              <w:t>Non-Muslims taxed (Jizya), wealth controlled by Islamic elite</w:t>
            </w:r>
          </w:p>
        </w:tc>
      </w:tr>
      <w:tr w:rsidR="007C361D" w:rsidRPr="007C361D" w14:paraId="251D38B6" w14:textId="77777777" w:rsidTr="007C3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4BF6" w14:textId="77777777" w:rsidR="007C361D" w:rsidRPr="007C361D" w:rsidRDefault="007C361D" w:rsidP="007C361D">
            <w:r w:rsidRPr="007C361D">
              <w:rPr>
                <w:b/>
                <w:bCs/>
              </w:rPr>
              <w:t>Punishments</w:t>
            </w:r>
          </w:p>
        </w:tc>
        <w:tc>
          <w:tcPr>
            <w:tcW w:w="0" w:type="auto"/>
            <w:vAlign w:val="center"/>
            <w:hideMark/>
          </w:tcPr>
          <w:p w14:paraId="081B1BC0" w14:textId="77777777" w:rsidR="007C361D" w:rsidRPr="007C361D" w:rsidRDefault="007C361D" w:rsidP="007C361D">
            <w:r w:rsidRPr="007C361D">
              <w:t>Shudras/Dalits mutilated, exiled, or enslaved for disobedience</w:t>
            </w:r>
          </w:p>
        </w:tc>
        <w:tc>
          <w:tcPr>
            <w:tcW w:w="0" w:type="auto"/>
            <w:vAlign w:val="center"/>
            <w:hideMark/>
          </w:tcPr>
          <w:p w14:paraId="13044023" w14:textId="77777777" w:rsidR="007C361D" w:rsidRPr="007C361D" w:rsidRDefault="007C361D" w:rsidP="007C361D">
            <w:r w:rsidRPr="007C361D">
              <w:t>Stoning, amputation, and executions for disobedience</w:t>
            </w:r>
          </w:p>
        </w:tc>
      </w:tr>
    </w:tbl>
    <w:p w14:paraId="6D156838" w14:textId="77777777" w:rsidR="007C361D" w:rsidRPr="007C361D" w:rsidRDefault="007C361D" w:rsidP="007C361D">
      <w:r w:rsidRPr="007C361D">
        <w:rPr>
          <w:rFonts w:ascii="Segoe UI Emoji" w:hAnsi="Segoe UI Emoji" w:cs="Segoe UI Emoji"/>
        </w:rPr>
        <w:t>📌</w:t>
      </w:r>
      <w:r w:rsidRPr="007C361D">
        <w:t xml:space="preserve"> </w:t>
      </w:r>
      <w:r w:rsidRPr="007C361D">
        <w:rPr>
          <w:b/>
          <w:bCs/>
        </w:rPr>
        <w:t>Key Point:</w:t>
      </w:r>
      <w:r w:rsidRPr="007C361D">
        <w:t xml:space="preserve"> </w:t>
      </w:r>
      <w:r w:rsidRPr="007C361D">
        <w:rPr>
          <w:b/>
          <w:bCs/>
        </w:rPr>
        <w:t xml:space="preserve">A </w:t>
      </w:r>
      <w:proofErr w:type="spellStart"/>
      <w:r w:rsidRPr="007C361D">
        <w:rPr>
          <w:b/>
          <w:bCs/>
        </w:rPr>
        <w:t>Manusmriti</w:t>
      </w:r>
      <w:proofErr w:type="spellEnd"/>
      <w:r w:rsidRPr="007C361D">
        <w:rPr>
          <w:b/>
          <w:bCs/>
        </w:rPr>
        <w:t>-based Hindu state would be as oppressive as a Wahhabi Islamic state.</w:t>
      </w:r>
    </w:p>
    <w:p w14:paraId="694C1ED5" w14:textId="77777777" w:rsidR="007C361D" w:rsidRPr="007C361D" w:rsidRDefault="007C361D" w:rsidP="007C361D">
      <w:r w:rsidRPr="007C361D">
        <w:pict w14:anchorId="4CECA701">
          <v:rect id="_x0000_i1056" style="width:0;height:1.5pt" o:hralign="center" o:hrstd="t" o:hr="t" fillcolor="#a0a0a0" stroked="f"/>
        </w:pict>
      </w:r>
    </w:p>
    <w:p w14:paraId="2847C033" w14:textId="77777777" w:rsidR="007C361D" w:rsidRPr="007C361D" w:rsidRDefault="007C361D" w:rsidP="00513AC5">
      <w:pPr>
        <w:numPr>
          <w:ilvl w:val="0"/>
          <w:numId w:val="1"/>
        </w:numPr>
        <w:tabs>
          <w:tab w:val="num" w:pos="360"/>
        </w:tabs>
        <w:rPr>
          <w:b/>
          <w:bCs/>
        </w:rPr>
      </w:pPr>
      <w:r w:rsidRPr="007C361D">
        <w:rPr>
          <w:b/>
          <w:bCs/>
        </w:rPr>
        <w:t xml:space="preserve">3. If India Becomes a Hindu Theocratic State Based on </w:t>
      </w:r>
      <w:proofErr w:type="spellStart"/>
      <w:r w:rsidRPr="007C361D">
        <w:rPr>
          <w:b/>
          <w:bCs/>
        </w:rPr>
        <w:t>Manusmriti</w:t>
      </w:r>
      <w:proofErr w:type="spellEnd"/>
    </w:p>
    <w:p w14:paraId="63A530CD" w14:textId="77777777" w:rsidR="007C361D" w:rsidRPr="007C361D" w:rsidRDefault="007C361D" w:rsidP="007C361D">
      <w:r w:rsidRPr="007C361D">
        <w:t xml:space="preserve">If </w:t>
      </w:r>
      <w:r w:rsidRPr="007C361D">
        <w:rPr>
          <w:b/>
          <w:bCs/>
        </w:rPr>
        <w:t xml:space="preserve">Hindu extremists successfully implement </w:t>
      </w:r>
      <w:proofErr w:type="spellStart"/>
      <w:r w:rsidRPr="007C361D">
        <w:rPr>
          <w:b/>
          <w:bCs/>
        </w:rPr>
        <w:t>Manusmriti</w:t>
      </w:r>
      <w:proofErr w:type="spellEnd"/>
      <w:r w:rsidRPr="007C361D">
        <w:t>, the result would be a dystopian nightmare:</w:t>
      </w:r>
    </w:p>
    <w:p w14:paraId="534E253A" w14:textId="77777777" w:rsidR="007C361D" w:rsidRPr="007C361D" w:rsidRDefault="007C361D" w:rsidP="00513AC5">
      <w:pPr>
        <w:numPr>
          <w:ilvl w:val="0"/>
          <w:numId w:val="1"/>
        </w:numPr>
        <w:tabs>
          <w:tab w:val="num" w:pos="360"/>
        </w:tabs>
        <w:rPr>
          <w:b/>
          <w:bCs/>
        </w:rPr>
      </w:pPr>
      <w:r w:rsidRPr="007C361D">
        <w:rPr>
          <w:rFonts w:ascii="Segoe UI Emoji" w:hAnsi="Segoe UI Emoji" w:cs="Segoe UI Emoji"/>
          <w:b/>
          <w:bCs/>
        </w:rPr>
        <w:t>🔴</w:t>
      </w:r>
      <w:r w:rsidRPr="007C361D">
        <w:rPr>
          <w:b/>
          <w:bCs/>
        </w:rPr>
        <w:t xml:space="preserve"> Resemblance to Nazi Concentration Camps</w:t>
      </w:r>
    </w:p>
    <w:p w14:paraId="77F70C77" w14:textId="77777777" w:rsidR="007C361D" w:rsidRPr="007C361D" w:rsidRDefault="007C361D" w:rsidP="00513AC5">
      <w:pPr>
        <w:numPr>
          <w:ilvl w:val="0"/>
          <w:numId w:val="2"/>
        </w:numPr>
      </w:pPr>
      <w:r w:rsidRPr="007C361D">
        <w:rPr>
          <w:b/>
          <w:bCs/>
        </w:rPr>
        <w:t>Brahmins &amp; Kshatriyas = Aryan Master Race</w:t>
      </w:r>
      <w:r w:rsidRPr="007C361D">
        <w:t xml:space="preserve"> (supreme rights, control over economy and governance).</w:t>
      </w:r>
    </w:p>
    <w:p w14:paraId="5BA62EBC" w14:textId="77777777" w:rsidR="007C361D" w:rsidRPr="007C361D" w:rsidRDefault="007C361D" w:rsidP="00513AC5">
      <w:pPr>
        <w:numPr>
          <w:ilvl w:val="0"/>
          <w:numId w:val="2"/>
        </w:numPr>
      </w:pPr>
      <w:r w:rsidRPr="007C361D">
        <w:rPr>
          <w:b/>
          <w:bCs/>
        </w:rPr>
        <w:t>Shudras &amp; Dalits = Jews in Nazi Germany</w:t>
      </w:r>
      <w:r w:rsidRPr="007C361D">
        <w:t xml:space="preserve"> (socially isolated, enslaved, exterminated for disobedience).</w:t>
      </w:r>
    </w:p>
    <w:p w14:paraId="115BC5BB" w14:textId="77777777" w:rsidR="007C361D" w:rsidRPr="007C361D" w:rsidRDefault="007C361D" w:rsidP="00513AC5">
      <w:pPr>
        <w:numPr>
          <w:ilvl w:val="0"/>
          <w:numId w:val="2"/>
        </w:numPr>
      </w:pPr>
      <w:r w:rsidRPr="007C361D">
        <w:rPr>
          <w:b/>
          <w:bCs/>
        </w:rPr>
        <w:t xml:space="preserve">Forced </w:t>
      </w:r>
      <w:proofErr w:type="spellStart"/>
      <w:r w:rsidRPr="007C361D">
        <w:rPr>
          <w:b/>
          <w:bCs/>
        </w:rPr>
        <w:t>labor</w:t>
      </w:r>
      <w:proofErr w:type="spellEnd"/>
      <w:r w:rsidRPr="007C361D">
        <w:rPr>
          <w:b/>
          <w:bCs/>
        </w:rPr>
        <w:t xml:space="preserve"> camps</w:t>
      </w:r>
      <w:r w:rsidRPr="007C361D">
        <w:t>—Dalits and Shudras forced into slavery.</w:t>
      </w:r>
    </w:p>
    <w:p w14:paraId="08BD4BD6" w14:textId="77777777" w:rsidR="007C361D" w:rsidRPr="007C361D" w:rsidRDefault="007C361D" w:rsidP="00513AC5">
      <w:pPr>
        <w:numPr>
          <w:ilvl w:val="0"/>
          <w:numId w:val="2"/>
        </w:numPr>
      </w:pPr>
      <w:r w:rsidRPr="007C361D">
        <w:rPr>
          <w:b/>
          <w:bCs/>
        </w:rPr>
        <w:t>Women reduced to reproductive tools</w:t>
      </w:r>
      <w:r w:rsidRPr="007C361D">
        <w:t>, denied education and independence.</w:t>
      </w:r>
    </w:p>
    <w:p w14:paraId="61130D5C" w14:textId="77777777" w:rsidR="007C361D" w:rsidRPr="007C361D" w:rsidRDefault="007C361D" w:rsidP="00513AC5">
      <w:pPr>
        <w:numPr>
          <w:ilvl w:val="0"/>
          <w:numId w:val="1"/>
        </w:numPr>
        <w:tabs>
          <w:tab w:val="num" w:pos="360"/>
        </w:tabs>
        <w:rPr>
          <w:b/>
          <w:bCs/>
        </w:rPr>
      </w:pPr>
      <w:r w:rsidRPr="007C361D">
        <w:rPr>
          <w:rFonts w:ascii="Segoe UI Emoji" w:hAnsi="Segoe UI Emoji" w:cs="Segoe UI Emoji"/>
          <w:b/>
          <w:bCs/>
        </w:rPr>
        <w:t>🔴</w:t>
      </w:r>
      <w:r w:rsidRPr="007C361D">
        <w:rPr>
          <w:b/>
          <w:bCs/>
        </w:rPr>
        <w:t xml:space="preserve"> Resemblance to Taliban-Controlled Afghanistan</w:t>
      </w:r>
    </w:p>
    <w:p w14:paraId="32F45A3D" w14:textId="77777777" w:rsidR="007C361D" w:rsidRPr="007C361D" w:rsidRDefault="007C361D" w:rsidP="00513AC5">
      <w:pPr>
        <w:numPr>
          <w:ilvl w:val="0"/>
          <w:numId w:val="3"/>
        </w:numPr>
      </w:pPr>
      <w:r w:rsidRPr="007C361D">
        <w:rPr>
          <w:b/>
          <w:bCs/>
        </w:rPr>
        <w:t>Religious fundamentalism controls government</w:t>
      </w:r>
      <w:r w:rsidRPr="007C361D">
        <w:t>.</w:t>
      </w:r>
    </w:p>
    <w:p w14:paraId="6336AB80" w14:textId="77777777" w:rsidR="007C361D" w:rsidRPr="007C361D" w:rsidRDefault="007C361D" w:rsidP="00513AC5">
      <w:pPr>
        <w:numPr>
          <w:ilvl w:val="0"/>
          <w:numId w:val="3"/>
        </w:numPr>
      </w:pPr>
      <w:r w:rsidRPr="007C361D">
        <w:rPr>
          <w:b/>
          <w:bCs/>
        </w:rPr>
        <w:t>Women are completely subjugated</w:t>
      </w:r>
      <w:r w:rsidRPr="007C361D">
        <w:t>—no education, forced marriages, and legal inferiority.</w:t>
      </w:r>
    </w:p>
    <w:p w14:paraId="435E496E" w14:textId="77777777" w:rsidR="007C361D" w:rsidRPr="007C361D" w:rsidRDefault="007C361D" w:rsidP="00513AC5">
      <w:pPr>
        <w:numPr>
          <w:ilvl w:val="0"/>
          <w:numId w:val="3"/>
        </w:numPr>
      </w:pPr>
      <w:r w:rsidRPr="007C361D">
        <w:rPr>
          <w:b/>
          <w:bCs/>
        </w:rPr>
        <w:t>Minorities and non-Hindus are persecuted</w:t>
      </w:r>
      <w:r w:rsidRPr="007C361D">
        <w:t>.</w:t>
      </w:r>
    </w:p>
    <w:p w14:paraId="1333EB70" w14:textId="77777777" w:rsidR="007C361D" w:rsidRPr="007C361D" w:rsidRDefault="007C361D" w:rsidP="00513AC5">
      <w:pPr>
        <w:numPr>
          <w:ilvl w:val="0"/>
          <w:numId w:val="3"/>
        </w:numPr>
      </w:pPr>
      <w:r w:rsidRPr="007C361D">
        <w:rPr>
          <w:b/>
          <w:bCs/>
        </w:rPr>
        <w:t>Severe punishment for violating caste-based social norms.</w:t>
      </w:r>
    </w:p>
    <w:p w14:paraId="49DBDF6F" w14:textId="77777777" w:rsidR="007C361D" w:rsidRPr="007C361D" w:rsidRDefault="007C361D" w:rsidP="007C361D">
      <w:r w:rsidRPr="007C361D">
        <w:rPr>
          <w:rFonts w:ascii="Segoe UI Emoji" w:hAnsi="Segoe UI Emoji" w:cs="Segoe UI Emoji"/>
        </w:rPr>
        <w:t>📌</w:t>
      </w:r>
      <w:r w:rsidRPr="007C361D">
        <w:t xml:space="preserve"> </w:t>
      </w:r>
      <w:r w:rsidRPr="007C361D">
        <w:rPr>
          <w:b/>
          <w:bCs/>
        </w:rPr>
        <w:t>Key Point:</w:t>
      </w:r>
      <w:r w:rsidRPr="007C361D">
        <w:t xml:space="preserve"> </w:t>
      </w:r>
      <w:r w:rsidRPr="007C361D">
        <w:rPr>
          <w:b/>
          <w:bCs/>
        </w:rPr>
        <w:t xml:space="preserve">A </w:t>
      </w:r>
      <w:proofErr w:type="spellStart"/>
      <w:r w:rsidRPr="007C361D">
        <w:rPr>
          <w:b/>
          <w:bCs/>
        </w:rPr>
        <w:t>Manusmriti</w:t>
      </w:r>
      <w:proofErr w:type="spellEnd"/>
      <w:r w:rsidRPr="007C361D">
        <w:rPr>
          <w:b/>
          <w:bCs/>
        </w:rPr>
        <w:t>-based Hindu state would resemble an authoritarian nightmare, with caste apartheid and mass oppression.</w:t>
      </w:r>
    </w:p>
    <w:p w14:paraId="13178490" w14:textId="77777777" w:rsidR="007C361D" w:rsidRPr="007C361D" w:rsidRDefault="007C361D" w:rsidP="007C361D">
      <w:r w:rsidRPr="007C361D">
        <w:pict w14:anchorId="2DCFBE29">
          <v:rect id="_x0000_i1057" style="width:0;height:1.5pt" o:hralign="center" o:hrstd="t" o:hr="t" fillcolor="#a0a0a0" stroked="f"/>
        </w:pict>
      </w:r>
    </w:p>
    <w:p w14:paraId="0845369F" w14:textId="77777777" w:rsidR="007C361D" w:rsidRPr="007C361D" w:rsidRDefault="007C361D" w:rsidP="00513AC5">
      <w:pPr>
        <w:numPr>
          <w:ilvl w:val="0"/>
          <w:numId w:val="1"/>
        </w:numPr>
        <w:tabs>
          <w:tab w:val="num" w:pos="360"/>
        </w:tabs>
        <w:rPr>
          <w:b/>
          <w:bCs/>
        </w:rPr>
      </w:pPr>
      <w:r w:rsidRPr="007C361D">
        <w:rPr>
          <w:b/>
          <w:bCs/>
        </w:rPr>
        <w:t>4. Would Hindu Society Accept a Hindu Theocracy?</w:t>
      </w:r>
    </w:p>
    <w:p w14:paraId="624D2EFA" w14:textId="77777777" w:rsidR="007C361D" w:rsidRPr="007C361D" w:rsidRDefault="007C361D" w:rsidP="007C361D">
      <w:r w:rsidRPr="007C361D">
        <w:rPr>
          <w:rFonts w:ascii="Segoe UI Emoji" w:hAnsi="Segoe UI Emoji" w:cs="Segoe UI Emoji"/>
        </w:rPr>
        <w:t>✅</w:t>
      </w:r>
      <w:r w:rsidRPr="007C361D">
        <w:t xml:space="preserve"> </w:t>
      </w:r>
      <w:r w:rsidRPr="007C361D">
        <w:rPr>
          <w:b/>
          <w:bCs/>
        </w:rPr>
        <w:t>Some Upper-Caste Hindus May Support It:</w:t>
      </w:r>
      <w:r w:rsidRPr="007C361D">
        <w:t xml:space="preserve"> Brahminical supremacists and radical Hindutva groups may embrace </w:t>
      </w:r>
      <w:r w:rsidRPr="007C361D">
        <w:rPr>
          <w:b/>
          <w:bCs/>
        </w:rPr>
        <w:t>caste-based rule</w:t>
      </w:r>
      <w:r w:rsidRPr="007C361D">
        <w:t xml:space="preserve"> to </w:t>
      </w:r>
      <w:r w:rsidRPr="007C361D">
        <w:rPr>
          <w:b/>
          <w:bCs/>
        </w:rPr>
        <w:t>cement their control over Indian society</w:t>
      </w:r>
      <w:r w:rsidRPr="007C361D">
        <w:t>.</w:t>
      </w:r>
    </w:p>
    <w:p w14:paraId="46101605" w14:textId="77777777" w:rsidR="007C361D" w:rsidRPr="007C361D" w:rsidRDefault="007C361D" w:rsidP="007C361D">
      <w:r w:rsidRPr="007C361D">
        <w:rPr>
          <w:rFonts w:ascii="Segoe UI Emoji" w:hAnsi="Segoe UI Emoji" w:cs="Segoe UI Emoji"/>
        </w:rPr>
        <w:t>❌</w:t>
      </w:r>
      <w:r w:rsidRPr="007C361D">
        <w:t xml:space="preserve"> </w:t>
      </w:r>
      <w:r w:rsidRPr="007C361D">
        <w:rPr>
          <w:b/>
          <w:bCs/>
        </w:rPr>
        <w:t>Most Hindus Would Reject It:</w:t>
      </w:r>
    </w:p>
    <w:p w14:paraId="7229988D" w14:textId="77777777" w:rsidR="007C361D" w:rsidRPr="007C361D" w:rsidRDefault="007C361D" w:rsidP="00513AC5">
      <w:pPr>
        <w:numPr>
          <w:ilvl w:val="0"/>
          <w:numId w:val="4"/>
        </w:numPr>
      </w:pPr>
      <w:r w:rsidRPr="007C361D">
        <w:rPr>
          <w:b/>
          <w:bCs/>
        </w:rPr>
        <w:t xml:space="preserve">Dalits, </w:t>
      </w:r>
      <w:proofErr w:type="spellStart"/>
      <w:r w:rsidRPr="007C361D">
        <w:rPr>
          <w:b/>
          <w:bCs/>
        </w:rPr>
        <w:t>Bahujans</w:t>
      </w:r>
      <w:proofErr w:type="spellEnd"/>
      <w:r w:rsidRPr="007C361D">
        <w:rPr>
          <w:b/>
          <w:bCs/>
        </w:rPr>
        <w:t>, OBCs, and tribals</w:t>
      </w:r>
      <w:r w:rsidRPr="007C361D">
        <w:t xml:space="preserve"> would </w:t>
      </w:r>
      <w:r w:rsidRPr="007C361D">
        <w:rPr>
          <w:b/>
          <w:bCs/>
        </w:rPr>
        <w:t xml:space="preserve">resist a </w:t>
      </w:r>
      <w:proofErr w:type="spellStart"/>
      <w:r w:rsidRPr="007C361D">
        <w:rPr>
          <w:b/>
          <w:bCs/>
        </w:rPr>
        <w:t>casteist</w:t>
      </w:r>
      <w:proofErr w:type="spellEnd"/>
      <w:r w:rsidRPr="007C361D">
        <w:rPr>
          <w:b/>
          <w:bCs/>
        </w:rPr>
        <w:t xml:space="preserve"> state</w:t>
      </w:r>
      <w:r w:rsidRPr="007C361D">
        <w:t>.</w:t>
      </w:r>
    </w:p>
    <w:p w14:paraId="40CE5827" w14:textId="77777777" w:rsidR="007C361D" w:rsidRPr="007C361D" w:rsidRDefault="007C361D" w:rsidP="00513AC5">
      <w:pPr>
        <w:numPr>
          <w:ilvl w:val="0"/>
          <w:numId w:val="4"/>
        </w:numPr>
      </w:pPr>
      <w:r w:rsidRPr="007C361D">
        <w:rPr>
          <w:b/>
          <w:bCs/>
        </w:rPr>
        <w:t>Progressive Hindus, secularists, and rationalists</w:t>
      </w:r>
      <w:r w:rsidRPr="007C361D">
        <w:t xml:space="preserve"> would </w:t>
      </w:r>
      <w:r w:rsidRPr="007C361D">
        <w:rPr>
          <w:b/>
          <w:bCs/>
        </w:rPr>
        <w:t>oppose religious fascism</w:t>
      </w:r>
      <w:r w:rsidRPr="007C361D">
        <w:t>.</w:t>
      </w:r>
    </w:p>
    <w:p w14:paraId="47189E9E" w14:textId="77777777" w:rsidR="007C361D" w:rsidRPr="007C361D" w:rsidRDefault="007C361D" w:rsidP="00513AC5">
      <w:pPr>
        <w:numPr>
          <w:ilvl w:val="0"/>
          <w:numId w:val="4"/>
        </w:numPr>
      </w:pPr>
      <w:r w:rsidRPr="007C361D">
        <w:rPr>
          <w:b/>
          <w:bCs/>
        </w:rPr>
        <w:t>Hindus inspired by Bhakti movements, Sikhism, and reformist philosophies</w:t>
      </w:r>
      <w:r w:rsidRPr="007C361D">
        <w:t xml:space="preserve"> would fight </w:t>
      </w:r>
      <w:r w:rsidRPr="007C361D">
        <w:rPr>
          <w:b/>
          <w:bCs/>
        </w:rPr>
        <w:t>Brahminical dictatorship</w:t>
      </w:r>
      <w:r w:rsidRPr="007C361D">
        <w:t>.</w:t>
      </w:r>
    </w:p>
    <w:p w14:paraId="1689F40F" w14:textId="77777777" w:rsidR="007C361D" w:rsidRPr="007C361D" w:rsidRDefault="007C361D" w:rsidP="007C361D">
      <w:r w:rsidRPr="007C361D">
        <w:rPr>
          <w:rFonts w:ascii="Segoe UI Emoji" w:hAnsi="Segoe UI Emoji" w:cs="Segoe UI Emoji"/>
        </w:rPr>
        <w:t>📌</w:t>
      </w:r>
      <w:r w:rsidRPr="007C361D">
        <w:t xml:space="preserve"> </w:t>
      </w:r>
      <w:r w:rsidRPr="007C361D">
        <w:rPr>
          <w:b/>
          <w:bCs/>
        </w:rPr>
        <w:t>Key Point:</w:t>
      </w:r>
      <w:r w:rsidRPr="007C361D">
        <w:t xml:space="preserve"> A </w:t>
      </w:r>
      <w:proofErr w:type="spellStart"/>
      <w:r w:rsidRPr="007C361D">
        <w:rPr>
          <w:b/>
          <w:bCs/>
        </w:rPr>
        <w:t>Manusmriti</w:t>
      </w:r>
      <w:proofErr w:type="spellEnd"/>
      <w:r w:rsidRPr="007C361D">
        <w:rPr>
          <w:b/>
          <w:bCs/>
        </w:rPr>
        <w:t>-based Hindu Rashtra would face massive internal resistance</w:t>
      </w:r>
      <w:r w:rsidRPr="007C361D">
        <w:t xml:space="preserve"> from </w:t>
      </w:r>
      <w:r w:rsidRPr="007C361D">
        <w:rPr>
          <w:b/>
          <w:bCs/>
        </w:rPr>
        <w:t>India’s own people</w:t>
      </w:r>
      <w:r w:rsidRPr="007C361D">
        <w:t>.</w:t>
      </w:r>
    </w:p>
    <w:p w14:paraId="4564A310" w14:textId="77777777" w:rsidR="007C361D" w:rsidRPr="007C361D" w:rsidRDefault="007C361D" w:rsidP="007C361D">
      <w:r w:rsidRPr="007C361D">
        <w:pict w14:anchorId="15BEFAD9">
          <v:rect id="_x0000_i1058" style="width:0;height:1.5pt" o:hralign="center" o:hrstd="t" o:hr="t" fillcolor="#a0a0a0" stroked="f"/>
        </w:pict>
      </w:r>
    </w:p>
    <w:p w14:paraId="40D07ED2" w14:textId="77777777" w:rsidR="007C361D" w:rsidRPr="007C361D" w:rsidRDefault="007C361D" w:rsidP="00513AC5">
      <w:pPr>
        <w:numPr>
          <w:ilvl w:val="0"/>
          <w:numId w:val="1"/>
        </w:numPr>
        <w:tabs>
          <w:tab w:val="num" w:pos="360"/>
        </w:tabs>
        <w:rPr>
          <w:b/>
          <w:bCs/>
        </w:rPr>
      </w:pPr>
      <w:r w:rsidRPr="007C361D">
        <w:rPr>
          <w:b/>
          <w:bCs/>
        </w:rPr>
        <w:t>5. How Can India Prevent a Hindu Theocracy?</w:t>
      </w:r>
    </w:p>
    <w:p w14:paraId="199E083F" w14:textId="77777777" w:rsidR="007C361D" w:rsidRPr="007C361D" w:rsidRDefault="007C361D" w:rsidP="007C361D">
      <w:r w:rsidRPr="007C361D">
        <w:rPr>
          <w:rFonts w:ascii="Segoe UI Symbol" w:hAnsi="Segoe UI Symbol" w:cs="Segoe UI Symbol"/>
        </w:rPr>
        <w:t>✔</w:t>
      </w:r>
      <w:r w:rsidRPr="007C361D">
        <w:t xml:space="preserve"> </w:t>
      </w:r>
      <w:r w:rsidRPr="007C361D">
        <w:rPr>
          <w:b/>
          <w:bCs/>
        </w:rPr>
        <w:t>Uphold Secular Democracy:</w:t>
      </w:r>
      <w:r w:rsidRPr="007C361D">
        <w:t xml:space="preserve"> The </w:t>
      </w:r>
      <w:r w:rsidRPr="007C361D">
        <w:rPr>
          <w:b/>
          <w:bCs/>
        </w:rPr>
        <w:t>Indian Constitution</w:t>
      </w:r>
      <w:r w:rsidRPr="007C361D">
        <w:t xml:space="preserve"> guarantees secularism under </w:t>
      </w:r>
      <w:r w:rsidRPr="007C361D">
        <w:rPr>
          <w:b/>
          <w:bCs/>
        </w:rPr>
        <w:t>Article 25-30</w:t>
      </w:r>
      <w:r w:rsidRPr="007C361D">
        <w:t xml:space="preserve">. </w:t>
      </w:r>
      <w:r w:rsidRPr="007C361D">
        <w:rPr>
          <w:rFonts w:ascii="Segoe UI Symbol" w:hAnsi="Segoe UI Symbol" w:cs="Segoe UI Symbol"/>
        </w:rPr>
        <w:t>✔</w:t>
      </w:r>
      <w:r w:rsidRPr="007C361D">
        <w:t xml:space="preserve"> </w:t>
      </w:r>
      <w:r w:rsidRPr="007C361D">
        <w:rPr>
          <w:b/>
          <w:bCs/>
        </w:rPr>
        <w:t xml:space="preserve">Reject </w:t>
      </w:r>
      <w:proofErr w:type="spellStart"/>
      <w:r w:rsidRPr="007C361D">
        <w:rPr>
          <w:b/>
          <w:bCs/>
        </w:rPr>
        <w:t>Manusmriti</w:t>
      </w:r>
      <w:proofErr w:type="spellEnd"/>
      <w:r w:rsidRPr="007C361D">
        <w:rPr>
          <w:b/>
          <w:bCs/>
        </w:rPr>
        <w:t xml:space="preserve"> as a Legal Code:</w:t>
      </w:r>
      <w:r w:rsidRPr="007C361D">
        <w:t xml:space="preserve"> Ensure </w:t>
      </w:r>
      <w:r w:rsidRPr="007C361D">
        <w:rPr>
          <w:b/>
          <w:bCs/>
        </w:rPr>
        <w:t>modern laws</w:t>
      </w:r>
      <w:r w:rsidRPr="007C361D">
        <w:t xml:space="preserve"> are based on </w:t>
      </w:r>
      <w:r w:rsidRPr="007C361D">
        <w:rPr>
          <w:b/>
          <w:bCs/>
        </w:rPr>
        <w:t>justice, not caste oppression</w:t>
      </w:r>
      <w:r w:rsidRPr="007C361D">
        <w:t xml:space="preserve">. </w:t>
      </w:r>
      <w:r w:rsidRPr="007C361D">
        <w:rPr>
          <w:rFonts w:ascii="Segoe UI Symbol" w:hAnsi="Segoe UI Symbol" w:cs="Segoe UI Symbol"/>
        </w:rPr>
        <w:t>✔</w:t>
      </w:r>
      <w:r w:rsidRPr="007C361D">
        <w:t xml:space="preserve"> </w:t>
      </w:r>
      <w:r w:rsidRPr="007C361D">
        <w:rPr>
          <w:b/>
          <w:bCs/>
        </w:rPr>
        <w:t>Educate Against Religious Extremism:</w:t>
      </w:r>
      <w:r w:rsidRPr="007C361D">
        <w:t xml:space="preserve"> Expose the </w:t>
      </w:r>
      <w:r w:rsidRPr="007C361D">
        <w:rPr>
          <w:b/>
          <w:bCs/>
        </w:rPr>
        <w:t>dangers of theocratic rule</w:t>
      </w:r>
      <w:r w:rsidRPr="007C361D">
        <w:t xml:space="preserve">, whether </w:t>
      </w:r>
      <w:r w:rsidRPr="007C361D">
        <w:rPr>
          <w:b/>
          <w:bCs/>
        </w:rPr>
        <w:t>Hindu, Islamic, or Christian fundamentalism</w:t>
      </w:r>
      <w:r w:rsidRPr="007C361D">
        <w:t xml:space="preserve">. </w:t>
      </w:r>
      <w:r w:rsidRPr="007C361D">
        <w:rPr>
          <w:rFonts w:ascii="Segoe UI Symbol" w:hAnsi="Segoe UI Symbol" w:cs="Segoe UI Symbol"/>
        </w:rPr>
        <w:t>✔</w:t>
      </w:r>
      <w:r w:rsidRPr="007C361D">
        <w:t xml:space="preserve"> </w:t>
      </w:r>
      <w:r w:rsidRPr="007C361D">
        <w:rPr>
          <w:b/>
          <w:bCs/>
        </w:rPr>
        <w:t>Support Reformist Hinduism:</w:t>
      </w:r>
      <w:r w:rsidRPr="007C361D">
        <w:t xml:space="preserve"> Promote </w:t>
      </w:r>
      <w:r w:rsidRPr="007C361D">
        <w:rPr>
          <w:b/>
          <w:bCs/>
        </w:rPr>
        <w:t>Bhakti, Buddhism, Sikhism, and rational Hindu thought</w:t>
      </w:r>
      <w:r w:rsidRPr="007C361D">
        <w:t xml:space="preserve"> that </w:t>
      </w:r>
      <w:r w:rsidRPr="007C361D">
        <w:rPr>
          <w:b/>
          <w:bCs/>
        </w:rPr>
        <w:t>rejects caste discrimination</w:t>
      </w:r>
      <w:r w:rsidRPr="007C361D">
        <w:t xml:space="preserve">. </w:t>
      </w:r>
      <w:r w:rsidRPr="007C361D">
        <w:rPr>
          <w:rFonts w:ascii="Segoe UI Symbol" w:hAnsi="Segoe UI Symbol" w:cs="Segoe UI Symbol"/>
        </w:rPr>
        <w:t>✔</w:t>
      </w:r>
      <w:r w:rsidRPr="007C361D">
        <w:t xml:space="preserve"> </w:t>
      </w:r>
      <w:r w:rsidRPr="007C361D">
        <w:rPr>
          <w:b/>
          <w:bCs/>
        </w:rPr>
        <w:t>Expose Extremist Agendas:</w:t>
      </w:r>
      <w:r w:rsidRPr="007C361D">
        <w:t xml:space="preserve"> Name and shame organizations that </w:t>
      </w:r>
      <w:r w:rsidRPr="007C361D">
        <w:rPr>
          <w:b/>
          <w:bCs/>
        </w:rPr>
        <w:t>want to turn India into a Hindu dictatorship</w:t>
      </w:r>
      <w:r w:rsidRPr="007C361D">
        <w:t>.</w:t>
      </w:r>
    </w:p>
    <w:p w14:paraId="5EAF1713" w14:textId="77777777" w:rsidR="007C361D" w:rsidRPr="007C361D" w:rsidRDefault="007C361D" w:rsidP="007C361D">
      <w:r w:rsidRPr="007C361D">
        <w:pict w14:anchorId="5AAA030A">
          <v:rect id="_x0000_i1059" style="width:0;height:1.5pt" o:hralign="center" o:hrstd="t" o:hr="t" fillcolor="#a0a0a0" stroked="f"/>
        </w:pict>
      </w:r>
    </w:p>
    <w:p w14:paraId="7E152AF6" w14:textId="77777777" w:rsidR="007C361D" w:rsidRPr="007C361D" w:rsidRDefault="007C361D" w:rsidP="00513AC5">
      <w:pPr>
        <w:numPr>
          <w:ilvl w:val="0"/>
          <w:numId w:val="1"/>
        </w:numPr>
        <w:tabs>
          <w:tab w:val="num" w:pos="360"/>
        </w:tabs>
        <w:rPr>
          <w:b/>
          <w:bCs/>
        </w:rPr>
      </w:pPr>
      <w:r w:rsidRPr="007C361D">
        <w:rPr>
          <w:b/>
          <w:bCs/>
        </w:rPr>
        <w:t xml:space="preserve">6. Conclusion: A </w:t>
      </w:r>
      <w:proofErr w:type="spellStart"/>
      <w:r w:rsidRPr="007C361D">
        <w:rPr>
          <w:b/>
          <w:bCs/>
        </w:rPr>
        <w:t>Manusmriti</w:t>
      </w:r>
      <w:proofErr w:type="spellEnd"/>
      <w:r w:rsidRPr="007C361D">
        <w:rPr>
          <w:b/>
          <w:bCs/>
        </w:rPr>
        <w:t>-Based Hindu Theocracy is a Dystopian Nightmare</w:t>
      </w:r>
    </w:p>
    <w:p w14:paraId="0D1E1143" w14:textId="77777777" w:rsidR="007C361D" w:rsidRPr="007C361D" w:rsidRDefault="007C361D" w:rsidP="007C361D">
      <w:r w:rsidRPr="007C361D">
        <w:rPr>
          <w:rFonts w:ascii="Segoe UI Emoji" w:hAnsi="Segoe UI Emoji" w:cs="Segoe UI Emoji"/>
        </w:rPr>
        <w:t>📌</w:t>
      </w:r>
      <w:r w:rsidRPr="007C361D">
        <w:t xml:space="preserve"> </w:t>
      </w:r>
      <w:r w:rsidRPr="007C361D">
        <w:rPr>
          <w:b/>
          <w:bCs/>
        </w:rPr>
        <w:t xml:space="preserve">A </w:t>
      </w:r>
      <w:proofErr w:type="spellStart"/>
      <w:r w:rsidRPr="007C361D">
        <w:rPr>
          <w:b/>
          <w:bCs/>
        </w:rPr>
        <w:t>Manusmriti</w:t>
      </w:r>
      <w:proofErr w:type="spellEnd"/>
      <w:r w:rsidRPr="007C361D">
        <w:rPr>
          <w:b/>
          <w:bCs/>
        </w:rPr>
        <w:t xml:space="preserve">-based Hindu Theocracy would turn India into a nightmare—a </w:t>
      </w:r>
      <w:proofErr w:type="spellStart"/>
      <w:r w:rsidRPr="007C361D">
        <w:rPr>
          <w:b/>
          <w:bCs/>
        </w:rPr>
        <w:t>casteist</w:t>
      </w:r>
      <w:proofErr w:type="spellEnd"/>
      <w:r w:rsidRPr="007C361D">
        <w:rPr>
          <w:b/>
          <w:bCs/>
        </w:rPr>
        <w:t xml:space="preserve"> dictatorship resembling Wahhabi-controlled Saudi Arabia or Nazi Germany.</w:t>
      </w:r>
    </w:p>
    <w:p w14:paraId="5588EE69" w14:textId="77777777" w:rsidR="007C361D" w:rsidRPr="007C361D" w:rsidRDefault="007C361D" w:rsidP="007C361D">
      <w:r w:rsidRPr="007C361D">
        <w:rPr>
          <w:rFonts w:ascii="Segoe UI Emoji" w:hAnsi="Segoe UI Emoji" w:cs="Segoe UI Emoji"/>
        </w:rPr>
        <w:t>📌</w:t>
      </w:r>
      <w:r w:rsidRPr="007C361D">
        <w:t xml:space="preserve"> </w:t>
      </w:r>
      <w:r w:rsidRPr="007C361D">
        <w:rPr>
          <w:b/>
          <w:bCs/>
        </w:rPr>
        <w:t>The only way to prevent this is to uphold democracy, social justice, and a pluralistic Hindu identity that rejects fundamentalism.</w:t>
      </w:r>
    </w:p>
    <w:p w14:paraId="08C495DF" w14:textId="77777777" w:rsidR="000F0B3E" w:rsidRPr="000F0B3E" w:rsidRDefault="000F0B3E" w:rsidP="000F0B3E"/>
    <w:p w14:paraId="78B648B4" w14:textId="77777777" w:rsidR="000F0B3E" w:rsidRPr="000F0B3E" w:rsidRDefault="000F0B3E" w:rsidP="000F0B3E"/>
    <w:p w14:paraId="0410172C" w14:textId="77777777" w:rsidR="002D72CC" w:rsidRDefault="002D72CC">
      <w:r>
        <w:br w:type="page"/>
      </w:r>
    </w:p>
    <w:tbl>
      <w:tblPr>
        <w:tblStyle w:val="TableGrid"/>
        <w:tblW w:w="4962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573"/>
        <w:gridCol w:w="1410"/>
        <w:gridCol w:w="18"/>
        <w:gridCol w:w="3380"/>
        <w:gridCol w:w="998"/>
        <w:gridCol w:w="2285"/>
        <w:gridCol w:w="283"/>
      </w:tblGrid>
      <w:tr w:rsidR="007E3058" w14:paraId="4936DAE9" w14:textId="77777777" w:rsidTr="00921CE3">
        <w:trPr>
          <w:trHeight w:val="214"/>
        </w:trPr>
        <w:tc>
          <w:tcPr>
            <w:tcW w:w="320" w:type="pct"/>
            <w:tcBorders>
              <w:bottom w:val="single" w:sz="4" w:space="0" w:color="auto"/>
            </w:tcBorders>
            <w:shd w:val="clear" w:color="auto" w:fill="C00000"/>
          </w:tcPr>
          <w:p w14:paraId="7855AC00" w14:textId="77777777" w:rsidR="00664D98" w:rsidRDefault="00664D98" w:rsidP="00921CE3">
            <w:pPr>
              <w:pStyle w:val="Footer"/>
            </w:pPr>
          </w:p>
        </w:tc>
        <w:tc>
          <w:tcPr>
            <w:tcW w:w="4522" w:type="pct"/>
            <w:gridSpan w:val="5"/>
            <w:shd w:val="clear" w:color="auto" w:fill="002060"/>
          </w:tcPr>
          <w:p w14:paraId="09B484F9" w14:textId="77777777" w:rsidR="00664D98" w:rsidRPr="00215A7C" w:rsidRDefault="00664D98" w:rsidP="00E16FA5">
            <w:pPr>
              <w:pStyle w:val="Footer"/>
            </w:pPr>
          </w:p>
        </w:tc>
        <w:tc>
          <w:tcPr>
            <w:tcW w:w="158" w:type="pct"/>
            <w:shd w:val="clear" w:color="auto" w:fill="C00000"/>
          </w:tcPr>
          <w:p w14:paraId="6D5DF96E" w14:textId="77777777" w:rsidR="00664D98" w:rsidRPr="00215A7C" w:rsidRDefault="00664D98" w:rsidP="00E16FA5">
            <w:pPr>
              <w:pStyle w:val="Footer"/>
            </w:pPr>
          </w:p>
        </w:tc>
      </w:tr>
      <w:tr w:rsidR="001B27C7" w14:paraId="6F632F5C" w14:textId="77777777" w:rsidTr="00287B86">
        <w:trPr>
          <w:trHeight w:val="50"/>
        </w:trPr>
        <w:tc>
          <w:tcPr>
            <w:tcW w:w="320" w:type="pct"/>
            <w:vMerge w:val="restart"/>
            <w:shd w:val="clear" w:color="auto" w:fill="002060"/>
          </w:tcPr>
          <w:p w14:paraId="5878F07D" w14:textId="77777777" w:rsidR="001B27C7" w:rsidRDefault="001B27C7" w:rsidP="00921CE3">
            <w:pPr>
              <w:pStyle w:val="Footer"/>
            </w:pPr>
          </w:p>
          <w:p w14:paraId="32AECF11" w14:textId="77777777" w:rsidR="001B27C7" w:rsidRDefault="001B27C7" w:rsidP="00921CE3"/>
          <w:p w14:paraId="774A88FA" w14:textId="77777777" w:rsidR="001B27C7" w:rsidRPr="0009182D" w:rsidRDefault="001B27C7" w:rsidP="00921CE3"/>
        </w:tc>
        <w:tc>
          <w:tcPr>
            <w:tcW w:w="788" w:type="pct"/>
            <w:vMerge w:val="restart"/>
          </w:tcPr>
          <w:p w14:paraId="0175DBCE" w14:textId="77777777" w:rsidR="001B27C7" w:rsidRDefault="001B27C7" w:rsidP="00E16FA5">
            <w:pPr>
              <w:pStyle w:val="Footer"/>
            </w:pPr>
            <w:r>
              <w:rPr>
                <w:noProof/>
              </w:rPr>
              <w:drawing>
                <wp:inline distT="0" distB="0" distL="0" distR="0" wp14:anchorId="7C8E5EF1" wp14:editId="7CDD42DA">
                  <wp:extent cx="720000" cy="720000"/>
                  <wp:effectExtent l="0" t="0" r="0" b="4445"/>
                  <wp:docPr id="17414680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636452" name="Picture 14446364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9" w:type="pct"/>
            <w:gridSpan w:val="2"/>
            <w:vMerge w:val="restart"/>
          </w:tcPr>
          <w:p w14:paraId="217E206A" w14:textId="77777777" w:rsidR="001B27C7" w:rsidRDefault="001B27C7" w:rsidP="00E16FA5">
            <w:pPr>
              <w:pStyle w:val="Footer"/>
            </w:pPr>
            <w:r w:rsidRPr="00B112AD">
              <w:rPr>
                <w:sz w:val="32"/>
                <w:szCs w:val="32"/>
              </w:rPr>
              <w:t>Cloud Nine Consulting</w:t>
            </w:r>
          </w:p>
          <w:p w14:paraId="7EAE4D49" w14:textId="77777777" w:rsidR="001B27C7" w:rsidRDefault="001B27C7" w:rsidP="00E16FA5">
            <w:pPr>
              <w:pStyle w:val="Footer"/>
              <w:rPr>
                <w:rStyle w:val="SubtitleChar"/>
              </w:rPr>
            </w:pPr>
            <w:r w:rsidRPr="00896615">
              <w:rPr>
                <w:rStyle w:val="SubtitleChar"/>
              </w:rPr>
              <w:t>Sagar R. Kapadia</w:t>
            </w:r>
          </w:p>
          <w:p w14:paraId="7FD7D97F" w14:textId="77777777" w:rsidR="001B27C7" w:rsidRDefault="001B27C7" w:rsidP="00E16FA5">
            <w:pPr>
              <w:pStyle w:val="Footer"/>
            </w:pPr>
            <w:r w:rsidRPr="008B6344">
              <w:t>ST – 395001, GJ, IN</w:t>
            </w:r>
          </w:p>
        </w:tc>
        <w:tc>
          <w:tcPr>
            <w:tcW w:w="558" w:type="pct"/>
          </w:tcPr>
          <w:p w14:paraId="16BFDBFE" w14:textId="77777777" w:rsidR="001B27C7" w:rsidRPr="00E733D5" w:rsidRDefault="001B27C7" w:rsidP="00E16FA5">
            <w:r>
              <w:t>GSTIN:</w:t>
            </w:r>
          </w:p>
          <w:p w14:paraId="596766AE" w14:textId="77777777" w:rsidR="001B27C7" w:rsidRDefault="001B27C7" w:rsidP="00E16FA5">
            <w:pPr>
              <w:pStyle w:val="Footer"/>
            </w:pPr>
            <w:r>
              <w:t xml:space="preserve">     </w:t>
            </w:r>
          </w:p>
        </w:tc>
        <w:tc>
          <w:tcPr>
            <w:tcW w:w="1277" w:type="pct"/>
          </w:tcPr>
          <w:p w14:paraId="6EDAFF05" w14:textId="77777777" w:rsidR="001B27C7" w:rsidRDefault="001B27C7" w:rsidP="00E16FA5">
            <w:pPr>
              <w:pStyle w:val="Footer"/>
            </w:pPr>
            <w:r w:rsidRPr="00215A7C">
              <w:t>24ARFPK9125N2ZF</w:t>
            </w:r>
          </w:p>
        </w:tc>
        <w:tc>
          <w:tcPr>
            <w:tcW w:w="158" w:type="pct"/>
            <w:vMerge w:val="restart"/>
            <w:shd w:val="clear" w:color="auto" w:fill="002060"/>
          </w:tcPr>
          <w:p w14:paraId="62764C8A" w14:textId="77777777" w:rsidR="001B27C7" w:rsidRPr="00215A7C" w:rsidRDefault="001B27C7" w:rsidP="00664D98">
            <w:pPr>
              <w:pStyle w:val="Footer"/>
              <w:ind w:right="-396"/>
            </w:pPr>
          </w:p>
        </w:tc>
      </w:tr>
      <w:tr w:rsidR="001B27C7" w14:paraId="14C72A09" w14:textId="77777777" w:rsidTr="00287B86">
        <w:trPr>
          <w:trHeight w:val="420"/>
        </w:trPr>
        <w:tc>
          <w:tcPr>
            <w:tcW w:w="320" w:type="pct"/>
            <w:vMerge/>
            <w:shd w:val="clear" w:color="auto" w:fill="002060"/>
          </w:tcPr>
          <w:p w14:paraId="4B1CC579" w14:textId="77777777" w:rsidR="001B27C7" w:rsidRDefault="001B27C7" w:rsidP="00921CE3">
            <w:pPr>
              <w:pStyle w:val="Footer"/>
              <w:rPr>
                <w:noProof/>
              </w:rPr>
            </w:pPr>
          </w:p>
        </w:tc>
        <w:tc>
          <w:tcPr>
            <w:tcW w:w="788" w:type="pct"/>
            <w:vMerge/>
          </w:tcPr>
          <w:p w14:paraId="29D07FE9" w14:textId="77777777" w:rsidR="001B27C7" w:rsidRDefault="001B27C7" w:rsidP="00E16FA5">
            <w:pPr>
              <w:pStyle w:val="Footer"/>
              <w:rPr>
                <w:noProof/>
              </w:rPr>
            </w:pPr>
          </w:p>
        </w:tc>
        <w:tc>
          <w:tcPr>
            <w:tcW w:w="1899" w:type="pct"/>
            <w:gridSpan w:val="2"/>
            <w:vMerge/>
          </w:tcPr>
          <w:p w14:paraId="3EC7D607" w14:textId="77777777" w:rsidR="001B27C7" w:rsidRPr="003A1628" w:rsidRDefault="001B27C7" w:rsidP="00E16FA5">
            <w:pPr>
              <w:pStyle w:val="Footer"/>
              <w:rPr>
                <w:sz w:val="40"/>
                <w:szCs w:val="40"/>
              </w:rPr>
            </w:pPr>
          </w:p>
        </w:tc>
        <w:tc>
          <w:tcPr>
            <w:tcW w:w="558" w:type="pct"/>
          </w:tcPr>
          <w:p w14:paraId="136A8FDB" w14:textId="77777777" w:rsidR="001B27C7" w:rsidRDefault="001B27C7" w:rsidP="00E16FA5">
            <w:pPr>
              <w:pStyle w:val="Footer"/>
            </w:pPr>
            <w:r>
              <w:t>PAN:</w:t>
            </w:r>
          </w:p>
        </w:tc>
        <w:tc>
          <w:tcPr>
            <w:tcW w:w="1277" w:type="pct"/>
          </w:tcPr>
          <w:p w14:paraId="7A1D78B5" w14:textId="77777777" w:rsidR="001B27C7" w:rsidRDefault="001B27C7" w:rsidP="00E16FA5">
            <w:pPr>
              <w:pStyle w:val="Footer"/>
            </w:pPr>
            <w:r>
              <w:t>ARFPK9125N</w:t>
            </w:r>
          </w:p>
        </w:tc>
        <w:tc>
          <w:tcPr>
            <w:tcW w:w="158" w:type="pct"/>
            <w:vMerge/>
            <w:shd w:val="clear" w:color="auto" w:fill="002060"/>
          </w:tcPr>
          <w:p w14:paraId="57ACA1C7" w14:textId="77777777" w:rsidR="001B27C7" w:rsidRDefault="001B27C7" w:rsidP="00E16FA5">
            <w:pPr>
              <w:pStyle w:val="Footer"/>
            </w:pPr>
          </w:p>
        </w:tc>
      </w:tr>
      <w:tr w:rsidR="001B27C7" w:rsidRPr="000C501A" w14:paraId="57D9246F" w14:textId="77777777" w:rsidTr="00921CE3">
        <w:trPr>
          <w:cantSplit/>
          <w:trHeight w:val="327"/>
        </w:trPr>
        <w:tc>
          <w:tcPr>
            <w:tcW w:w="320" w:type="pct"/>
            <w:shd w:val="clear" w:color="auto" w:fill="002060"/>
            <w:textDirection w:val="btLr"/>
          </w:tcPr>
          <w:p w14:paraId="37A44D79" w14:textId="77777777" w:rsidR="001B27C7" w:rsidRPr="008B735B" w:rsidRDefault="001B27C7" w:rsidP="00921CE3">
            <w:pPr>
              <w:ind w:right="113"/>
              <w:jc w:val="center"/>
            </w:pPr>
          </w:p>
        </w:tc>
        <w:tc>
          <w:tcPr>
            <w:tcW w:w="798" w:type="pct"/>
            <w:gridSpan w:val="2"/>
            <w:tcBorders>
              <w:bottom w:val="single" w:sz="4" w:space="0" w:color="auto"/>
            </w:tcBorders>
            <w:shd w:val="clear" w:color="auto" w:fill="00CCFF"/>
            <w:textDirection w:val="btLr"/>
            <w:vAlign w:val="center"/>
          </w:tcPr>
          <w:p w14:paraId="353CE942" w14:textId="77777777" w:rsidR="001B27C7" w:rsidRPr="008B735B" w:rsidRDefault="001B27C7" w:rsidP="0036370F">
            <w:pPr>
              <w:ind w:left="113" w:right="113"/>
            </w:pPr>
          </w:p>
        </w:tc>
        <w:tc>
          <w:tcPr>
            <w:tcW w:w="3724" w:type="pct"/>
            <w:gridSpan w:val="3"/>
            <w:shd w:val="clear" w:color="auto" w:fill="D9EFFF"/>
          </w:tcPr>
          <w:p w14:paraId="7CCD5BB2" w14:textId="77777777" w:rsidR="001B27C7" w:rsidRPr="005533C3" w:rsidRDefault="001B27C7" w:rsidP="002F6701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" w:type="pct"/>
            <w:vMerge/>
            <w:shd w:val="clear" w:color="auto" w:fill="002060"/>
          </w:tcPr>
          <w:p w14:paraId="6D43A9E2" w14:textId="77777777" w:rsidR="001B27C7" w:rsidRPr="005533C3" w:rsidRDefault="001B27C7" w:rsidP="002F6701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</w:tr>
      <w:tr w:rsidR="0036370F" w:rsidRPr="000C501A" w14:paraId="2303F9D5" w14:textId="77777777" w:rsidTr="0036370F">
        <w:trPr>
          <w:cantSplit/>
          <w:trHeight w:val="3399"/>
        </w:trPr>
        <w:tc>
          <w:tcPr>
            <w:tcW w:w="320" w:type="pct"/>
            <w:tcBorders>
              <w:bottom w:val="single" w:sz="4" w:space="0" w:color="auto"/>
            </w:tcBorders>
            <w:shd w:val="clear" w:color="auto" w:fill="D9EFFF"/>
            <w:textDirection w:val="btLr"/>
            <w:vAlign w:val="center"/>
          </w:tcPr>
          <w:p w14:paraId="40578E5E" w14:textId="77777777" w:rsidR="0036370F" w:rsidRPr="008B735B" w:rsidRDefault="0036370F" w:rsidP="00921CE3">
            <w:pPr>
              <w:jc w:val="center"/>
              <w:rPr>
                <w:rFonts w:asciiTheme="majorHAnsi" w:eastAsiaTheme="majorEastAsia" w:hAnsiTheme="majorHAnsi" w:cstheme="majorBidi"/>
                <w:noProof/>
                <w:spacing w:val="-10"/>
              </w:rPr>
            </w:pPr>
            <w:r w:rsidRPr="008B735B">
              <w:rPr>
                <w:rFonts w:asciiTheme="majorHAnsi" w:eastAsiaTheme="majorEastAsia" w:hAnsiTheme="majorHAnsi" w:cstheme="majorBidi"/>
                <w:noProof/>
                <w:spacing w:val="-10"/>
              </w:rPr>
              <w:t>www.linkedin.com/in/sagar-kapadia-in</w:t>
            </w:r>
          </w:p>
          <w:p w14:paraId="79FD7008" w14:textId="77777777" w:rsidR="0036370F" w:rsidRPr="008B735B" w:rsidRDefault="0036370F" w:rsidP="00921CE3">
            <w:pPr>
              <w:ind w:right="113"/>
              <w:jc w:val="center"/>
            </w:pPr>
          </w:p>
          <w:p w14:paraId="0ABFD27A" w14:textId="77777777" w:rsidR="0036370F" w:rsidRPr="008B735B" w:rsidRDefault="0036370F" w:rsidP="00921CE3">
            <w:pPr>
              <w:ind w:right="113"/>
              <w:jc w:val="center"/>
            </w:pPr>
          </w:p>
          <w:p w14:paraId="7BFA57A0" w14:textId="77777777" w:rsidR="0036370F" w:rsidRPr="008B735B" w:rsidRDefault="0036370F" w:rsidP="00921CE3">
            <w:pPr>
              <w:ind w:right="113"/>
              <w:jc w:val="center"/>
            </w:pPr>
          </w:p>
          <w:p w14:paraId="4E009600" w14:textId="77777777" w:rsidR="0036370F" w:rsidRPr="008B735B" w:rsidRDefault="0036370F" w:rsidP="00921CE3">
            <w:pPr>
              <w:ind w:right="113"/>
              <w:jc w:val="center"/>
            </w:pPr>
          </w:p>
          <w:p w14:paraId="07876807" w14:textId="77777777" w:rsidR="0036370F" w:rsidRPr="008B735B" w:rsidRDefault="0036370F" w:rsidP="00921CE3">
            <w:pPr>
              <w:ind w:right="113"/>
              <w:jc w:val="center"/>
            </w:pPr>
          </w:p>
          <w:p w14:paraId="70AE88D7" w14:textId="77777777" w:rsidR="0036370F" w:rsidRPr="008B735B" w:rsidRDefault="0036370F" w:rsidP="00921CE3">
            <w:pPr>
              <w:ind w:right="113"/>
              <w:jc w:val="center"/>
              <w:rPr>
                <w:rFonts w:asciiTheme="majorHAnsi" w:eastAsiaTheme="majorEastAsia" w:hAnsiTheme="majorHAnsi" w:cstheme="majorBidi"/>
                <w:noProof/>
                <w:spacing w:val="-10"/>
              </w:rPr>
            </w:pPr>
          </w:p>
          <w:p w14:paraId="72C49810" w14:textId="77777777" w:rsidR="0036370F" w:rsidRPr="008B735B" w:rsidRDefault="0036370F" w:rsidP="00921CE3">
            <w:pPr>
              <w:ind w:right="113"/>
              <w:jc w:val="center"/>
            </w:pPr>
          </w:p>
          <w:p w14:paraId="7B0A96AB" w14:textId="77777777" w:rsidR="0036370F" w:rsidRPr="008B735B" w:rsidRDefault="0036370F" w:rsidP="00921CE3">
            <w:pPr>
              <w:jc w:val="center"/>
              <w:rPr>
                <w:rFonts w:asciiTheme="majorHAnsi" w:eastAsiaTheme="majorEastAsia" w:hAnsiTheme="majorHAnsi" w:cstheme="majorBidi"/>
                <w:noProof/>
                <w:spacing w:val="-10"/>
              </w:rPr>
            </w:pPr>
          </w:p>
        </w:tc>
        <w:tc>
          <w:tcPr>
            <w:tcW w:w="4522" w:type="pct"/>
            <w:gridSpan w:val="5"/>
            <w:vMerge w:val="restart"/>
            <w:shd w:val="clear" w:color="auto" w:fill="auto"/>
            <w:textDirection w:val="btLr"/>
            <w:vAlign w:val="center"/>
          </w:tcPr>
          <w:p w14:paraId="60431DDF" w14:textId="77777777" w:rsidR="0036370F" w:rsidRDefault="0036370F" w:rsidP="00AD6048">
            <w:pPr>
              <w:pStyle w:val="Subtitle"/>
            </w:pPr>
          </w:p>
          <w:p w14:paraId="09DDE8AE" w14:textId="77777777" w:rsidR="0036370F" w:rsidRDefault="0036370F" w:rsidP="00AD6048">
            <w:pPr>
              <w:pStyle w:val="Subtitle"/>
            </w:pPr>
          </w:p>
          <w:p w14:paraId="21340792" w14:textId="77777777" w:rsidR="0036370F" w:rsidRDefault="0036370F" w:rsidP="00AD6048">
            <w:pPr>
              <w:pStyle w:val="Subtitle"/>
            </w:pPr>
          </w:p>
          <w:p w14:paraId="641333E5" w14:textId="77777777" w:rsidR="0036370F" w:rsidRDefault="0036370F" w:rsidP="00AD6048">
            <w:pPr>
              <w:pStyle w:val="Subtitle"/>
            </w:pPr>
          </w:p>
          <w:p w14:paraId="4FBAB973" w14:textId="77777777" w:rsidR="0036370F" w:rsidRDefault="0036370F" w:rsidP="00AD6048">
            <w:pPr>
              <w:pStyle w:val="Subtitle"/>
            </w:pPr>
          </w:p>
          <w:p w14:paraId="496941C6" w14:textId="77777777" w:rsidR="0036370F" w:rsidRPr="000C501A" w:rsidRDefault="0036370F" w:rsidP="00AD6048">
            <w:pPr>
              <w:pStyle w:val="Subtitle"/>
              <w:rPr>
                <w:sz w:val="28"/>
                <w:szCs w:val="28"/>
              </w:rPr>
            </w:pPr>
          </w:p>
        </w:tc>
        <w:tc>
          <w:tcPr>
            <w:tcW w:w="158" w:type="pct"/>
            <w:vMerge/>
            <w:shd w:val="clear" w:color="auto" w:fill="002060"/>
          </w:tcPr>
          <w:p w14:paraId="660D3054" w14:textId="77777777" w:rsidR="0036370F" w:rsidRDefault="0036370F" w:rsidP="00AD6048">
            <w:pPr>
              <w:pStyle w:val="Subtitle"/>
            </w:pPr>
          </w:p>
        </w:tc>
      </w:tr>
      <w:tr w:rsidR="0036370F" w:rsidRPr="00CC11A7" w14:paraId="54411F73" w14:textId="77777777" w:rsidTr="0036370F">
        <w:trPr>
          <w:cantSplit/>
          <w:trHeight w:val="558"/>
        </w:trPr>
        <w:tc>
          <w:tcPr>
            <w:tcW w:w="320" w:type="pct"/>
            <w:shd w:val="clear" w:color="auto" w:fill="D9EFFF"/>
            <w:textDirection w:val="btLr"/>
            <w:vAlign w:val="center"/>
          </w:tcPr>
          <w:p w14:paraId="6A9428C2" w14:textId="77777777" w:rsidR="0036370F" w:rsidRDefault="0036370F" w:rsidP="00287B86">
            <w:pPr>
              <w:pStyle w:val="Title"/>
              <w:tabs>
                <w:tab w:val="center" w:pos="5233"/>
              </w:tabs>
              <w:ind w:right="113"/>
              <w:jc w:val="right"/>
              <w:rPr>
                <w:noProof/>
                <w:color w:val="auto"/>
                <w:sz w:val="20"/>
                <w:szCs w:val="20"/>
              </w:rPr>
            </w:pPr>
            <w:r>
              <w:rPr>
                <w:noProof/>
                <w:color w:val="auto"/>
                <w:sz w:val="20"/>
                <w:szCs w:val="20"/>
              </w:rPr>
              <w:t xml:space="preserve">  </w:t>
            </w:r>
            <w:r>
              <w:rPr>
                <w:noProof/>
                <w:color w:val="auto"/>
                <w:sz w:val="20"/>
                <w:szCs w:val="20"/>
              </w:rPr>
              <w:drawing>
                <wp:inline distT="0" distB="0" distL="0" distR="0" wp14:anchorId="4F5A9669" wp14:editId="614925AA">
                  <wp:extent cx="220345" cy="220345"/>
                  <wp:effectExtent l="0" t="0" r="8255" b="8255"/>
                  <wp:docPr id="1420235071" name="Picture 8" descr="A blue circle with black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235071" name="Picture 8" descr="A blue circle with black letters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20345" cy="22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4522" w:type="pct"/>
            <w:gridSpan w:val="5"/>
            <w:vMerge/>
            <w:shd w:val="clear" w:color="auto" w:fill="auto"/>
            <w:textDirection w:val="btLr"/>
            <w:vAlign w:val="center"/>
          </w:tcPr>
          <w:p w14:paraId="50EC8626" w14:textId="77777777" w:rsidR="0036370F" w:rsidRPr="00CC11A7" w:rsidRDefault="0036370F" w:rsidP="00AD6048">
            <w:pPr>
              <w:pStyle w:val="Subtitle"/>
            </w:pPr>
          </w:p>
        </w:tc>
        <w:tc>
          <w:tcPr>
            <w:tcW w:w="158" w:type="pct"/>
            <w:vMerge/>
            <w:shd w:val="clear" w:color="auto" w:fill="002060"/>
          </w:tcPr>
          <w:p w14:paraId="1CE33A52" w14:textId="77777777" w:rsidR="0036370F" w:rsidRPr="00CC11A7" w:rsidRDefault="0036370F" w:rsidP="00AD6048">
            <w:pPr>
              <w:pStyle w:val="Subtitle"/>
            </w:pPr>
          </w:p>
        </w:tc>
      </w:tr>
      <w:tr w:rsidR="0036370F" w:rsidRPr="00CC11A7" w14:paraId="18CBD8EB" w14:textId="77777777" w:rsidTr="0036370F">
        <w:trPr>
          <w:cantSplit/>
          <w:trHeight w:val="1870"/>
        </w:trPr>
        <w:tc>
          <w:tcPr>
            <w:tcW w:w="320" w:type="pct"/>
            <w:shd w:val="clear" w:color="auto" w:fill="D9EFFF"/>
            <w:textDirection w:val="btLr"/>
            <w:vAlign w:val="center"/>
          </w:tcPr>
          <w:p w14:paraId="61605970" w14:textId="77777777" w:rsidR="0036370F" w:rsidRPr="008B735B" w:rsidRDefault="0036370F" w:rsidP="00921CE3">
            <w:pPr>
              <w:pStyle w:val="Title"/>
              <w:tabs>
                <w:tab w:val="center" w:pos="5233"/>
              </w:tabs>
              <w:ind w:right="113"/>
              <w:jc w:val="center"/>
              <w:rPr>
                <w:i/>
                <w:iCs/>
                <w:noProof/>
                <w:color w:val="auto"/>
                <w:sz w:val="20"/>
                <w:szCs w:val="20"/>
              </w:rPr>
            </w:pPr>
            <w:r w:rsidRPr="008B735B">
              <w:rPr>
                <w:i/>
                <w:iCs/>
                <w:noProof/>
                <w:color w:val="auto"/>
                <w:sz w:val="20"/>
                <w:szCs w:val="20"/>
              </w:rPr>
              <w:t>(+91) 93273  50853</w:t>
            </w:r>
          </w:p>
        </w:tc>
        <w:tc>
          <w:tcPr>
            <w:tcW w:w="4522" w:type="pct"/>
            <w:gridSpan w:val="5"/>
            <w:vMerge/>
            <w:shd w:val="clear" w:color="auto" w:fill="auto"/>
            <w:textDirection w:val="btLr"/>
            <w:vAlign w:val="center"/>
          </w:tcPr>
          <w:p w14:paraId="485415A6" w14:textId="77777777" w:rsidR="0036370F" w:rsidRPr="00CC11A7" w:rsidRDefault="0036370F" w:rsidP="00AD6048">
            <w:pPr>
              <w:pStyle w:val="Subtitle"/>
            </w:pPr>
          </w:p>
        </w:tc>
        <w:tc>
          <w:tcPr>
            <w:tcW w:w="158" w:type="pct"/>
            <w:vMerge/>
            <w:shd w:val="clear" w:color="auto" w:fill="002060"/>
          </w:tcPr>
          <w:p w14:paraId="5CCF53B9" w14:textId="77777777" w:rsidR="0036370F" w:rsidRPr="00CC11A7" w:rsidRDefault="0036370F" w:rsidP="00AD6048">
            <w:pPr>
              <w:pStyle w:val="Subtitle"/>
            </w:pPr>
          </w:p>
        </w:tc>
      </w:tr>
      <w:tr w:rsidR="0036370F" w:rsidRPr="00CC11A7" w14:paraId="68DCA285" w14:textId="77777777" w:rsidTr="0036370F">
        <w:trPr>
          <w:cantSplit/>
          <w:trHeight w:val="560"/>
        </w:trPr>
        <w:tc>
          <w:tcPr>
            <w:tcW w:w="320" w:type="pct"/>
            <w:shd w:val="clear" w:color="auto" w:fill="D9EFFF"/>
            <w:textDirection w:val="btLr"/>
            <w:vAlign w:val="center"/>
          </w:tcPr>
          <w:p w14:paraId="5F4D7ABF" w14:textId="77777777" w:rsidR="0036370F" w:rsidRDefault="0036370F" w:rsidP="00921CE3">
            <w:pPr>
              <w:pStyle w:val="Title"/>
              <w:tabs>
                <w:tab w:val="center" w:pos="5233"/>
              </w:tabs>
              <w:ind w:right="113"/>
              <w:jc w:val="center"/>
              <w:rPr>
                <w:noProof/>
                <w:color w:val="auto"/>
                <w:sz w:val="20"/>
                <w:szCs w:val="20"/>
              </w:rPr>
            </w:pPr>
            <w:r>
              <w:rPr>
                <w:noProof/>
                <w:color w:val="auto"/>
                <w:sz w:val="20"/>
                <w:szCs w:val="20"/>
              </w:rPr>
              <w:drawing>
                <wp:inline distT="0" distB="0" distL="0" distR="0" wp14:anchorId="4E36DDB3" wp14:editId="29E3E7EE">
                  <wp:extent cx="220345" cy="220345"/>
                  <wp:effectExtent l="0" t="19050" r="8255" b="8255"/>
                  <wp:docPr id="193691035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910359" name="Picture 193691035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024181">
                            <a:off x="0" y="0"/>
                            <a:ext cx="220345" cy="22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2" w:type="pct"/>
            <w:gridSpan w:val="5"/>
            <w:vMerge/>
            <w:shd w:val="clear" w:color="auto" w:fill="auto"/>
            <w:textDirection w:val="btLr"/>
            <w:vAlign w:val="center"/>
          </w:tcPr>
          <w:p w14:paraId="3A6AE740" w14:textId="77777777" w:rsidR="0036370F" w:rsidRPr="00CC11A7" w:rsidRDefault="0036370F" w:rsidP="00AD6048">
            <w:pPr>
              <w:pStyle w:val="Subtitle"/>
            </w:pPr>
          </w:p>
        </w:tc>
        <w:tc>
          <w:tcPr>
            <w:tcW w:w="158" w:type="pct"/>
            <w:vMerge/>
            <w:shd w:val="clear" w:color="auto" w:fill="002060"/>
          </w:tcPr>
          <w:p w14:paraId="32365160" w14:textId="77777777" w:rsidR="0036370F" w:rsidRPr="00CC11A7" w:rsidRDefault="0036370F" w:rsidP="00AD6048">
            <w:pPr>
              <w:pStyle w:val="Subtitle"/>
            </w:pPr>
          </w:p>
        </w:tc>
      </w:tr>
      <w:tr w:rsidR="0036370F" w:rsidRPr="00CC11A7" w14:paraId="42D59A9F" w14:textId="77777777" w:rsidTr="0036370F">
        <w:trPr>
          <w:cantSplit/>
          <w:trHeight w:val="3505"/>
        </w:trPr>
        <w:tc>
          <w:tcPr>
            <w:tcW w:w="320" w:type="pct"/>
            <w:shd w:val="clear" w:color="auto" w:fill="D9EFFF"/>
            <w:textDirection w:val="btLr"/>
            <w:vAlign w:val="center"/>
          </w:tcPr>
          <w:p w14:paraId="7353AF91" w14:textId="77777777" w:rsidR="0036370F" w:rsidRPr="006D18AE" w:rsidRDefault="0036370F" w:rsidP="007D13E8">
            <w:pPr>
              <w:pStyle w:val="Title"/>
              <w:tabs>
                <w:tab w:val="center" w:pos="5233"/>
              </w:tabs>
              <w:ind w:right="113"/>
              <w:jc w:val="center"/>
              <w:rPr>
                <w:noProof/>
                <w:color w:val="auto"/>
                <w:sz w:val="20"/>
                <w:szCs w:val="20"/>
              </w:rPr>
            </w:pPr>
            <w:r w:rsidRPr="006D18AE">
              <w:rPr>
                <w:noProof/>
                <w:color w:val="auto"/>
                <w:sz w:val="20"/>
                <w:szCs w:val="20"/>
              </w:rPr>
              <w:t>sagar.kapadia@cloudnine.consulting</w:t>
            </w:r>
            <w:r>
              <w:rPr>
                <w:noProof/>
                <w:color w:val="auto"/>
                <w:sz w:val="20"/>
                <w:szCs w:val="20"/>
              </w:rPr>
              <w:t>.in</w:t>
            </w:r>
          </w:p>
        </w:tc>
        <w:tc>
          <w:tcPr>
            <w:tcW w:w="4522" w:type="pct"/>
            <w:gridSpan w:val="5"/>
            <w:vMerge/>
            <w:shd w:val="clear" w:color="auto" w:fill="auto"/>
            <w:textDirection w:val="btLr"/>
            <w:vAlign w:val="center"/>
          </w:tcPr>
          <w:p w14:paraId="6C83330D" w14:textId="77777777" w:rsidR="0036370F" w:rsidRPr="00CC11A7" w:rsidRDefault="0036370F" w:rsidP="00AD6048">
            <w:pPr>
              <w:pStyle w:val="Subtitle"/>
            </w:pPr>
          </w:p>
        </w:tc>
        <w:tc>
          <w:tcPr>
            <w:tcW w:w="158" w:type="pct"/>
            <w:vMerge/>
            <w:shd w:val="clear" w:color="auto" w:fill="002060"/>
          </w:tcPr>
          <w:p w14:paraId="004A70CA" w14:textId="77777777" w:rsidR="0036370F" w:rsidRPr="00CC11A7" w:rsidRDefault="0036370F" w:rsidP="00AD6048">
            <w:pPr>
              <w:pStyle w:val="Subtitle"/>
            </w:pPr>
          </w:p>
        </w:tc>
      </w:tr>
      <w:tr w:rsidR="0036370F" w:rsidRPr="00CC11A7" w14:paraId="1AA3415C" w14:textId="77777777" w:rsidTr="0036370F">
        <w:trPr>
          <w:cantSplit/>
          <w:trHeight w:val="655"/>
        </w:trPr>
        <w:tc>
          <w:tcPr>
            <w:tcW w:w="320" w:type="pct"/>
            <w:shd w:val="clear" w:color="auto" w:fill="D9EFFF"/>
            <w:textDirection w:val="btLr"/>
            <w:vAlign w:val="center"/>
          </w:tcPr>
          <w:p w14:paraId="1799AA2B" w14:textId="77777777" w:rsidR="0036370F" w:rsidRDefault="0036370F" w:rsidP="00803B8B">
            <w:pPr>
              <w:pStyle w:val="Title"/>
              <w:tabs>
                <w:tab w:val="center" w:pos="5233"/>
              </w:tabs>
              <w:ind w:right="113"/>
              <w:jc w:val="right"/>
              <w:rPr>
                <w:noProof/>
                <w:color w:val="auto"/>
                <w:sz w:val="20"/>
                <w:szCs w:val="20"/>
              </w:rPr>
            </w:pPr>
            <w:r>
              <w:rPr>
                <w:noProof/>
                <w:color w:val="auto"/>
                <w:sz w:val="20"/>
                <w:szCs w:val="20"/>
              </w:rPr>
              <w:drawing>
                <wp:inline distT="0" distB="0" distL="0" distR="0" wp14:anchorId="27456F60" wp14:editId="2DCE8E84">
                  <wp:extent cx="220345" cy="220345"/>
                  <wp:effectExtent l="0" t="0" r="8255" b="8255"/>
                  <wp:docPr id="4744394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439420" name="Picture 47443942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20345" cy="22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2" w:type="pct"/>
            <w:gridSpan w:val="5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D2204C4" w14:textId="77777777" w:rsidR="0036370F" w:rsidRPr="00CC11A7" w:rsidRDefault="0036370F" w:rsidP="00AD6048">
            <w:pPr>
              <w:pStyle w:val="Subtitle"/>
            </w:pPr>
          </w:p>
        </w:tc>
        <w:tc>
          <w:tcPr>
            <w:tcW w:w="158" w:type="pct"/>
            <w:vMerge/>
            <w:shd w:val="clear" w:color="auto" w:fill="002060"/>
          </w:tcPr>
          <w:p w14:paraId="1D1DC88B" w14:textId="77777777" w:rsidR="0036370F" w:rsidRPr="00CC11A7" w:rsidRDefault="0036370F" w:rsidP="00AD6048">
            <w:pPr>
              <w:pStyle w:val="Subtitle"/>
            </w:pPr>
          </w:p>
        </w:tc>
      </w:tr>
      <w:tr w:rsidR="00B31F67" w:rsidRPr="00CC11A7" w14:paraId="4E94DCD1" w14:textId="77777777" w:rsidTr="007D13E8">
        <w:trPr>
          <w:cantSplit/>
          <w:trHeight w:val="177"/>
        </w:trPr>
        <w:tc>
          <w:tcPr>
            <w:tcW w:w="320" w:type="pct"/>
            <w:shd w:val="clear" w:color="auto" w:fill="C00000"/>
            <w:textDirection w:val="btLr"/>
            <w:vAlign w:val="center"/>
          </w:tcPr>
          <w:p w14:paraId="040F1721" w14:textId="77777777" w:rsidR="00B31F67" w:rsidRDefault="00B31F67" w:rsidP="00921CE3">
            <w:pPr>
              <w:pStyle w:val="Title"/>
              <w:tabs>
                <w:tab w:val="center" w:pos="5233"/>
              </w:tabs>
              <w:ind w:right="113"/>
              <w:rPr>
                <w:noProof/>
                <w:color w:val="auto"/>
                <w:sz w:val="20"/>
                <w:szCs w:val="20"/>
              </w:rPr>
            </w:pPr>
          </w:p>
        </w:tc>
        <w:tc>
          <w:tcPr>
            <w:tcW w:w="798" w:type="pct"/>
            <w:gridSpan w:val="2"/>
            <w:shd w:val="clear" w:color="auto" w:fill="002060"/>
            <w:textDirection w:val="btLr"/>
            <w:vAlign w:val="center"/>
          </w:tcPr>
          <w:p w14:paraId="51F70303" w14:textId="77777777" w:rsidR="00B31F67" w:rsidRPr="006D18AE" w:rsidRDefault="00B31F67" w:rsidP="00AD6048">
            <w:pPr>
              <w:pStyle w:val="Title"/>
              <w:tabs>
                <w:tab w:val="center" w:pos="5233"/>
              </w:tabs>
              <w:ind w:left="113" w:right="113"/>
              <w:rPr>
                <w:noProof/>
                <w:color w:val="auto"/>
                <w:sz w:val="20"/>
                <w:szCs w:val="20"/>
              </w:rPr>
            </w:pPr>
          </w:p>
        </w:tc>
        <w:tc>
          <w:tcPr>
            <w:tcW w:w="3724" w:type="pct"/>
            <w:gridSpan w:val="3"/>
            <w:shd w:val="clear" w:color="auto" w:fill="002060"/>
          </w:tcPr>
          <w:p w14:paraId="0C3B6282" w14:textId="77777777" w:rsidR="00B31F67" w:rsidRPr="00CC11A7" w:rsidRDefault="00B31F67" w:rsidP="00AD6048">
            <w:pPr>
              <w:pStyle w:val="Subtitle"/>
            </w:pPr>
          </w:p>
        </w:tc>
        <w:tc>
          <w:tcPr>
            <w:tcW w:w="158" w:type="pct"/>
            <w:shd w:val="clear" w:color="auto" w:fill="C00000"/>
          </w:tcPr>
          <w:p w14:paraId="5D3ED597" w14:textId="77777777" w:rsidR="00B31F67" w:rsidRPr="00CC11A7" w:rsidRDefault="00B31F67" w:rsidP="00AD6048">
            <w:pPr>
              <w:pStyle w:val="Subtitle"/>
            </w:pPr>
          </w:p>
        </w:tc>
      </w:tr>
    </w:tbl>
    <w:p w14:paraId="3FE82B65" w14:textId="77777777" w:rsidR="0035329F" w:rsidRDefault="0035329F" w:rsidP="001579A3"/>
    <w:sectPr w:rsidR="0035329F" w:rsidSect="007D13E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134" w:left="1440" w:header="709" w:footer="68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D9E84" w14:textId="77777777" w:rsidR="007C361D" w:rsidRDefault="007C361D" w:rsidP="001F061F">
      <w:pPr>
        <w:spacing w:after="0" w:line="240" w:lineRule="auto"/>
      </w:pPr>
      <w:r>
        <w:separator/>
      </w:r>
    </w:p>
  </w:endnote>
  <w:endnote w:type="continuationSeparator" w:id="0">
    <w:p w14:paraId="235281F4" w14:textId="77777777" w:rsidR="007C361D" w:rsidRDefault="007C361D" w:rsidP="001F0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64AA306-A5AC-4B7A-B64D-59F76E2E7FE7}"/>
    <w:embedBold r:id="rId2" w:fontKey="{84FB940A-1081-4BEA-A4C2-00358A1E19A6}"/>
    <w:embedItalic r:id="rId3" w:fontKey="{35186E67-BED5-48A0-B780-FC8D7D13C96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50A6E36-69C5-40D2-8A77-CC3BD49A04D1}"/>
    <w:embedBold r:id="rId5" w:fontKey="{92FB427F-F3B6-40AA-B716-7824C0C0B5E0}"/>
    <w:embedItalic r:id="rId6" w:fontKey="{09CC9C62-7830-4BE0-B86D-0FE7C821A4CA}"/>
    <w:embedBoldItalic r:id="rId7" w:fontKey="{595D01F4-DC1B-4234-8E24-F11A547E5F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37907F3-4952-4072-A6B8-DD3E78785A5B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9" w:fontKey="{8A20A225-A70F-4BC8-B49F-CE96E555C010}"/>
    <w:embedBold r:id="rId10" w:fontKey="{B7E21999-87F3-45EC-9E6B-3A6737CA78C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1" w:fontKey="{2B5F33F8-5A76-4F8A-BC4B-58458B1359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651C" w14:textId="77777777" w:rsidR="007C361D" w:rsidRDefault="007C36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42CB" w14:textId="77777777" w:rsidR="00803B8B" w:rsidRDefault="00803B8B">
    <w:pPr>
      <w:pStyle w:val="Foot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803"/>
      <w:gridCol w:w="5409"/>
      <w:gridCol w:w="1804"/>
    </w:tblGrid>
    <w:tr w:rsidR="00E16AC6" w:rsidRPr="00E16AC6" w14:paraId="037A9BF3" w14:textId="77777777" w:rsidTr="00E16AC6">
      <w:tc>
        <w:tcPr>
          <w:tcW w:w="1803" w:type="dxa"/>
          <w:shd w:val="clear" w:color="auto" w:fill="002060"/>
        </w:tcPr>
        <w:p w14:paraId="017B3C38" w14:textId="77777777" w:rsidR="008746DF" w:rsidRPr="00E16AC6" w:rsidRDefault="008746DF">
          <w:pPr>
            <w:pStyle w:val="Footer"/>
            <w:rPr>
              <w:color w:val="F8F8F8" w:themeColor="background2"/>
            </w:rPr>
          </w:pPr>
        </w:p>
      </w:tc>
      <w:tc>
        <w:tcPr>
          <w:tcW w:w="5409" w:type="dxa"/>
          <w:shd w:val="clear" w:color="auto" w:fill="002060"/>
        </w:tcPr>
        <w:p w14:paraId="6FC1D4FB" w14:textId="77777777" w:rsidR="008746DF" w:rsidRPr="00E16AC6" w:rsidRDefault="00E16AC6" w:rsidP="00E16AC6">
          <w:pPr>
            <w:pStyle w:val="Subtitle"/>
            <w:jc w:val="center"/>
            <w:rPr>
              <w:color w:val="F8F8F8" w:themeColor="background2"/>
            </w:rPr>
          </w:pPr>
          <w:r w:rsidRPr="00E16AC6">
            <w:rPr>
              <w:color w:val="F8F8F8" w:themeColor="background2"/>
            </w:rPr>
            <w:t>Cloud Nine Consulting</w:t>
          </w:r>
        </w:p>
      </w:tc>
      <w:tc>
        <w:tcPr>
          <w:tcW w:w="1804" w:type="dxa"/>
          <w:shd w:val="clear" w:color="auto" w:fill="002060"/>
        </w:tcPr>
        <w:p w14:paraId="7A149A91" w14:textId="77777777" w:rsidR="008746DF" w:rsidRPr="00E16AC6" w:rsidRDefault="008746DF">
          <w:pPr>
            <w:pStyle w:val="Footer"/>
            <w:rPr>
              <w:color w:val="F8F8F8" w:themeColor="background2"/>
            </w:rPr>
          </w:pPr>
        </w:p>
      </w:tc>
    </w:tr>
  </w:tbl>
  <w:p w14:paraId="11BD62B7" w14:textId="77777777" w:rsidR="00803B8B" w:rsidRDefault="00803B8B" w:rsidP="00E16A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C80A" w14:textId="77777777" w:rsidR="007C361D" w:rsidRDefault="007C3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FE04F" w14:textId="77777777" w:rsidR="007C361D" w:rsidRDefault="007C361D" w:rsidP="001F061F">
      <w:pPr>
        <w:spacing w:after="0" w:line="240" w:lineRule="auto"/>
      </w:pPr>
      <w:r>
        <w:separator/>
      </w:r>
    </w:p>
  </w:footnote>
  <w:footnote w:type="continuationSeparator" w:id="0">
    <w:p w14:paraId="321CCE33" w14:textId="77777777" w:rsidR="007C361D" w:rsidRDefault="007C361D" w:rsidP="001F0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AC959" w14:textId="77777777" w:rsidR="007C361D" w:rsidRDefault="007C36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FA4B4" w14:textId="2F6C6D8E" w:rsidR="005946CE" w:rsidRPr="00362CEB" w:rsidRDefault="000C085E" w:rsidP="007E3058">
    <w:pPr>
      <w:pStyle w:val="Title"/>
    </w:pPr>
    <w:sdt>
      <w:sdtPr>
        <w:id w:val="2095433146"/>
        <w:docPartObj>
          <w:docPartGallery w:val="Page Numbers (Margins)"/>
          <w:docPartUnique/>
        </w:docPartObj>
      </w:sdtPr>
      <w:sdtEndPr/>
      <w:sdtContent>
        <w:r w:rsidR="001D0968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0F82834" wp14:editId="6B2B03D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735278802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865FF" w14:textId="77777777" w:rsidR="001D0968" w:rsidRDefault="001D096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 xml:space="preserve">of 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begin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instrText xml:space="preserve"> NUMPAGES   \* MERGEFORMAT </w:instrTex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3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0F82834" id="Rectangle 3" o:spid="_x0000_s1028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26A865FF" w14:textId="77777777" w:rsidR="001D0968" w:rsidRDefault="001D0968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 xml:space="preserve">of 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begin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instrText xml:space="preserve"> NUMPAGES   \* MERGEFORMAT </w:instrTex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3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7C361D" w:rsidRPr="007C361D">
      <w:t xml:space="preserve"> </w:t>
    </w:r>
    <w:r w:rsidR="007C361D" w:rsidRPr="007C361D">
      <w:t>The Dystopian Reality of a Manu-Smriti-Based Hindu Theocracy</w:t>
    </w:r>
  </w:p>
  <w:p w14:paraId="0E7E68E2" w14:textId="77777777" w:rsidR="00E67C3D" w:rsidRPr="005946CE" w:rsidRDefault="00CD2160" w:rsidP="00362CEB">
    <w:pPr>
      <w:pStyle w:val="Subtitle"/>
    </w:pPr>
    <w:r>
      <w:t>Subtitle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1832" w14:textId="77777777" w:rsidR="007C361D" w:rsidRDefault="007C36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B6533F2"/>
    <w:multiLevelType w:val="multilevel"/>
    <w:tmpl w:val="EE7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E325A"/>
    <w:multiLevelType w:val="multilevel"/>
    <w:tmpl w:val="BC6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47696"/>
    <w:multiLevelType w:val="multilevel"/>
    <w:tmpl w:val="59A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85374">
    <w:abstractNumId w:val="0"/>
  </w:num>
  <w:num w:numId="2" w16cid:durableId="1373336714">
    <w:abstractNumId w:val="3"/>
  </w:num>
  <w:num w:numId="3" w16cid:durableId="1752120064">
    <w:abstractNumId w:val="1"/>
  </w:num>
  <w:num w:numId="4" w16cid:durableId="170092935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1D"/>
    <w:rsid w:val="000019F3"/>
    <w:rsid w:val="000122B2"/>
    <w:rsid w:val="00021F2B"/>
    <w:rsid w:val="00023FB6"/>
    <w:rsid w:val="00034D6D"/>
    <w:rsid w:val="0004640C"/>
    <w:rsid w:val="00047EFE"/>
    <w:rsid w:val="00064987"/>
    <w:rsid w:val="00074D4C"/>
    <w:rsid w:val="0009182D"/>
    <w:rsid w:val="000A3F85"/>
    <w:rsid w:val="000C085E"/>
    <w:rsid w:val="000C55BE"/>
    <w:rsid w:val="000D0F78"/>
    <w:rsid w:val="000E4583"/>
    <w:rsid w:val="000E4E7B"/>
    <w:rsid w:val="000E65EB"/>
    <w:rsid w:val="000F0B3E"/>
    <w:rsid w:val="000F20F4"/>
    <w:rsid w:val="00121781"/>
    <w:rsid w:val="001254C8"/>
    <w:rsid w:val="0014372D"/>
    <w:rsid w:val="001579A3"/>
    <w:rsid w:val="00172ECC"/>
    <w:rsid w:val="00193E88"/>
    <w:rsid w:val="001B27C7"/>
    <w:rsid w:val="001B2F14"/>
    <w:rsid w:val="001D0968"/>
    <w:rsid w:val="001F061F"/>
    <w:rsid w:val="00216DB7"/>
    <w:rsid w:val="00225B8B"/>
    <w:rsid w:val="0023138B"/>
    <w:rsid w:val="00233BAC"/>
    <w:rsid w:val="002659CE"/>
    <w:rsid w:val="002703B4"/>
    <w:rsid w:val="00282A69"/>
    <w:rsid w:val="00287B86"/>
    <w:rsid w:val="002D72CC"/>
    <w:rsid w:val="002F6701"/>
    <w:rsid w:val="00317A65"/>
    <w:rsid w:val="0034446D"/>
    <w:rsid w:val="003463D4"/>
    <w:rsid w:val="0035329F"/>
    <w:rsid w:val="00362CEB"/>
    <w:rsid w:val="0036370F"/>
    <w:rsid w:val="00363A4B"/>
    <w:rsid w:val="00366A64"/>
    <w:rsid w:val="003709FC"/>
    <w:rsid w:val="003A7D12"/>
    <w:rsid w:val="003C4E3E"/>
    <w:rsid w:val="003D75C5"/>
    <w:rsid w:val="00420D63"/>
    <w:rsid w:val="00424AD0"/>
    <w:rsid w:val="004318C0"/>
    <w:rsid w:val="0044322E"/>
    <w:rsid w:val="0045517C"/>
    <w:rsid w:val="004874DF"/>
    <w:rsid w:val="00493FB4"/>
    <w:rsid w:val="004A179F"/>
    <w:rsid w:val="004B7448"/>
    <w:rsid w:val="004D48D4"/>
    <w:rsid w:val="004E57CB"/>
    <w:rsid w:val="004F2CE1"/>
    <w:rsid w:val="004F2E59"/>
    <w:rsid w:val="004F5D9A"/>
    <w:rsid w:val="004F71EF"/>
    <w:rsid w:val="00502A32"/>
    <w:rsid w:val="00513AC5"/>
    <w:rsid w:val="005147BF"/>
    <w:rsid w:val="0055320E"/>
    <w:rsid w:val="005533E1"/>
    <w:rsid w:val="00561C7E"/>
    <w:rsid w:val="00576018"/>
    <w:rsid w:val="005946CE"/>
    <w:rsid w:val="005A13FB"/>
    <w:rsid w:val="005A5DF4"/>
    <w:rsid w:val="005B450F"/>
    <w:rsid w:val="005B6A6D"/>
    <w:rsid w:val="005D3BB9"/>
    <w:rsid w:val="005D4252"/>
    <w:rsid w:val="005D607D"/>
    <w:rsid w:val="005E664E"/>
    <w:rsid w:val="005F4E8F"/>
    <w:rsid w:val="0062136C"/>
    <w:rsid w:val="00643440"/>
    <w:rsid w:val="0065020C"/>
    <w:rsid w:val="00664D98"/>
    <w:rsid w:val="006A7E03"/>
    <w:rsid w:val="006B04EE"/>
    <w:rsid w:val="006C233A"/>
    <w:rsid w:val="006D54FA"/>
    <w:rsid w:val="006D5D63"/>
    <w:rsid w:val="006F0083"/>
    <w:rsid w:val="007438F5"/>
    <w:rsid w:val="00745BBD"/>
    <w:rsid w:val="00775EBA"/>
    <w:rsid w:val="007859CD"/>
    <w:rsid w:val="00796582"/>
    <w:rsid w:val="007C361D"/>
    <w:rsid w:val="007D13E8"/>
    <w:rsid w:val="007E14F8"/>
    <w:rsid w:val="007E3058"/>
    <w:rsid w:val="007E5BE2"/>
    <w:rsid w:val="00803B8B"/>
    <w:rsid w:val="00820338"/>
    <w:rsid w:val="008265FE"/>
    <w:rsid w:val="008474DC"/>
    <w:rsid w:val="008746DF"/>
    <w:rsid w:val="008876F5"/>
    <w:rsid w:val="008A767F"/>
    <w:rsid w:val="008B6344"/>
    <w:rsid w:val="008C2B21"/>
    <w:rsid w:val="008C49E5"/>
    <w:rsid w:val="008F089C"/>
    <w:rsid w:val="008F312E"/>
    <w:rsid w:val="008F625B"/>
    <w:rsid w:val="009075E6"/>
    <w:rsid w:val="0091030A"/>
    <w:rsid w:val="00910A46"/>
    <w:rsid w:val="0091109B"/>
    <w:rsid w:val="00913543"/>
    <w:rsid w:val="009208D2"/>
    <w:rsid w:val="00921CE3"/>
    <w:rsid w:val="00924D95"/>
    <w:rsid w:val="009438EA"/>
    <w:rsid w:val="00944076"/>
    <w:rsid w:val="0095134A"/>
    <w:rsid w:val="00966A59"/>
    <w:rsid w:val="00981B9F"/>
    <w:rsid w:val="009D5476"/>
    <w:rsid w:val="00A462A7"/>
    <w:rsid w:val="00A83583"/>
    <w:rsid w:val="00A85AE7"/>
    <w:rsid w:val="00A9137F"/>
    <w:rsid w:val="00A91584"/>
    <w:rsid w:val="00AD6048"/>
    <w:rsid w:val="00AE3779"/>
    <w:rsid w:val="00B1094C"/>
    <w:rsid w:val="00B112AD"/>
    <w:rsid w:val="00B228A5"/>
    <w:rsid w:val="00B31F67"/>
    <w:rsid w:val="00B74648"/>
    <w:rsid w:val="00B75ABF"/>
    <w:rsid w:val="00B827CB"/>
    <w:rsid w:val="00BB4B61"/>
    <w:rsid w:val="00BC1BBD"/>
    <w:rsid w:val="00BE5BF4"/>
    <w:rsid w:val="00BF2252"/>
    <w:rsid w:val="00C179BB"/>
    <w:rsid w:val="00C21141"/>
    <w:rsid w:val="00C47324"/>
    <w:rsid w:val="00C62063"/>
    <w:rsid w:val="00C62AF9"/>
    <w:rsid w:val="00C62E0C"/>
    <w:rsid w:val="00C73A78"/>
    <w:rsid w:val="00C76E2C"/>
    <w:rsid w:val="00C901DA"/>
    <w:rsid w:val="00C90C43"/>
    <w:rsid w:val="00CA7478"/>
    <w:rsid w:val="00CB3329"/>
    <w:rsid w:val="00CD02DD"/>
    <w:rsid w:val="00CD0442"/>
    <w:rsid w:val="00CD1ECC"/>
    <w:rsid w:val="00CD2160"/>
    <w:rsid w:val="00CD587B"/>
    <w:rsid w:val="00D06556"/>
    <w:rsid w:val="00D1499A"/>
    <w:rsid w:val="00D20C55"/>
    <w:rsid w:val="00D27893"/>
    <w:rsid w:val="00D324AF"/>
    <w:rsid w:val="00D629AF"/>
    <w:rsid w:val="00D7167F"/>
    <w:rsid w:val="00D860B8"/>
    <w:rsid w:val="00D9336D"/>
    <w:rsid w:val="00DA0025"/>
    <w:rsid w:val="00DA2360"/>
    <w:rsid w:val="00DA3A4C"/>
    <w:rsid w:val="00DD3341"/>
    <w:rsid w:val="00DF5965"/>
    <w:rsid w:val="00DF70EC"/>
    <w:rsid w:val="00E131AE"/>
    <w:rsid w:val="00E16AC6"/>
    <w:rsid w:val="00E179E2"/>
    <w:rsid w:val="00E437D0"/>
    <w:rsid w:val="00E67C3D"/>
    <w:rsid w:val="00E82BD5"/>
    <w:rsid w:val="00EA24C5"/>
    <w:rsid w:val="00EA4530"/>
    <w:rsid w:val="00EA5D8B"/>
    <w:rsid w:val="00EB49C0"/>
    <w:rsid w:val="00EB527E"/>
    <w:rsid w:val="00ED513E"/>
    <w:rsid w:val="00ED735C"/>
    <w:rsid w:val="00F11453"/>
    <w:rsid w:val="00F26017"/>
    <w:rsid w:val="00F566A5"/>
    <w:rsid w:val="00F653E7"/>
    <w:rsid w:val="00F66FFE"/>
    <w:rsid w:val="00F95261"/>
    <w:rsid w:val="00FA70D9"/>
    <w:rsid w:val="00FB30A4"/>
    <w:rsid w:val="00FC565E"/>
    <w:rsid w:val="00FD1012"/>
    <w:rsid w:val="00FD42E8"/>
    <w:rsid w:val="00FD46FF"/>
    <w:rsid w:val="00FD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624CF"/>
  <w15:chartTrackingRefBased/>
  <w15:docId w15:val="{EF70F4CE-D975-4F4E-ADA7-B094928AD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0D9"/>
  </w:style>
  <w:style w:type="paragraph" w:styleId="Heading1">
    <w:name w:val="heading 1"/>
    <w:basedOn w:val="Normal"/>
    <w:next w:val="Normal"/>
    <w:link w:val="Heading1Char"/>
    <w:uiPriority w:val="9"/>
    <w:qFormat/>
    <w:rsid w:val="00FA70D9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0D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0D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D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D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00000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D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D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D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D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D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A70D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A70D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D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D9"/>
    <w:rPr>
      <w:rFonts w:asciiTheme="majorHAnsi" w:eastAsiaTheme="majorEastAsia" w:hAnsiTheme="majorHAnsi" w:cstheme="majorBidi"/>
      <w:color w:val="00000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D9"/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D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D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A70D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D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D9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A70D9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FA70D9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A70D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F0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D9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D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D9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FA70D9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1F0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1F"/>
  </w:style>
  <w:style w:type="paragraph" w:styleId="Footer">
    <w:name w:val="footer"/>
    <w:basedOn w:val="Normal"/>
    <w:link w:val="FooterChar"/>
    <w:uiPriority w:val="99"/>
    <w:unhideWhenUsed/>
    <w:rsid w:val="001F0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1F"/>
  </w:style>
  <w:style w:type="paragraph" w:styleId="NoSpacing">
    <w:name w:val="No Spacing"/>
    <w:link w:val="NoSpacingChar"/>
    <w:uiPriority w:val="1"/>
    <w:qFormat/>
    <w:rsid w:val="00FA70D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318C0"/>
  </w:style>
  <w:style w:type="paragraph" w:styleId="TOCHeading">
    <w:name w:val="TOC Heading"/>
    <w:basedOn w:val="Heading1"/>
    <w:next w:val="Normal"/>
    <w:uiPriority w:val="39"/>
    <w:unhideWhenUsed/>
    <w:qFormat/>
    <w:rsid w:val="00FA70D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A453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A4530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EA45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A4530"/>
    <w:rPr>
      <w:color w:val="5F5F5F" w:themeColor="hyperlink"/>
      <w:u w:val="single"/>
    </w:rPr>
  </w:style>
  <w:style w:type="paragraph" w:styleId="BodyText">
    <w:name w:val="Body Text"/>
    <w:basedOn w:val="Normal"/>
    <w:link w:val="BodyTextChar"/>
    <w:uiPriority w:val="1"/>
    <w:rsid w:val="00EB49C0"/>
    <w:pPr>
      <w:widowControl w:val="0"/>
      <w:autoSpaceDE w:val="0"/>
      <w:autoSpaceDN w:val="0"/>
      <w:spacing w:before="206" w:after="0" w:line="240" w:lineRule="auto"/>
      <w:ind w:left="820" w:hanging="36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B49C0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rsid w:val="00EB49C0"/>
    <w:pPr>
      <w:widowControl w:val="0"/>
      <w:autoSpaceDE w:val="0"/>
      <w:autoSpaceDN w:val="0"/>
      <w:spacing w:after="0" w:line="240" w:lineRule="auto"/>
      <w:ind w:left="115"/>
    </w:pPr>
    <w:rPr>
      <w:rFonts w:ascii="Calibri" w:eastAsia="Calibri" w:hAnsi="Calibri" w:cs="Calibri"/>
      <w:lang w:val="en-US"/>
    </w:rPr>
  </w:style>
  <w:style w:type="table" w:styleId="TableGrid">
    <w:name w:val="Table Grid"/>
    <w:basedOn w:val="TableNormal"/>
    <w:uiPriority w:val="39"/>
    <w:rsid w:val="00743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FA70D9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A70D9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FA70D9"/>
    <w:rPr>
      <w:b/>
      <w:b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70D9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character" w:styleId="SubtleReference">
    <w:name w:val="Subtle Reference"/>
    <w:basedOn w:val="DefaultParagraphFont"/>
    <w:uiPriority w:val="31"/>
    <w:qFormat/>
    <w:rsid w:val="00FA70D9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A70D9"/>
    <w:rPr>
      <w:b w:val="0"/>
      <w:bCs w:val="0"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garKapadia\Documents\Custom%20Office%20Templates\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2025-02-07T00:00:00</PublishDate>
  <Abstract>ABSTRACT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339CA0-CD23-48B9-B9D2-088642C7C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Template.dotx</Template>
  <TotalTime>2</TotalTime>
  <Pages>7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Dystopian Reality of a Manu-Smriti-Based Hindu Theocracy</dc:title>
  <dc:subject>SUBTITLE</dc:subject>
  <dc:creator>Sagar Kapadia</dc:creator>
  <cp:keywords>RG Kar Medical College and Hospital;PGT;Rape and Murder;Sanjay Roy;CBI;Justice Anirban Das;Additional Sessions Judge;Kolkata;West Bengal</cp:keywords>
  <dc:description/>
  <cp:lastModifiedBy>Sagar Kapadia</cp:lastModifiedBy>
  <cp:revision>2</cp:revision>
  <dcterms:created xsi:type="dcterms:W3CDTF">2025-02-18T01:59:00Z</dcterms:created>
  <dcterms:modified xsi:type="dcterms:W3CDTF">2025-02-18T02:01:00Z</dcterms:modified>
</cp:coreProperties>
</file>